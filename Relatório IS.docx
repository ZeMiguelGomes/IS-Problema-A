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124F" w14:textId="2830010D" w:rsidR="005C0279" w:rsidRPr="00026176" w:rsidRDefault="00026176" w:rsidP="00E80D03">
      <w:pPr>
        <w:rPr>
          <w:lang w:val="pt-PT"/>
        </w:rPr>
      </w:pPr>
      <w:r w:rsidRPr="00026176">
        <w:rPr>
          <w:noProof/>
          <w:lang w:val="pt-PT"/>
        </w:rPr>
        <w:drawing>
          <wp:anchor distT="0" distB="0" distL="114300" distR="114300" simplePos="0" relativeHeight="251648000" behindDoc="1" locked="0" layoutInCell="1" allowOverlap="1" wp14:anchorId="41D5E42D" wp14:editId="69D9F4E7">
            <wp:simplePos x="0" y="0"/>
            <wp:positionH relativeFrom="column">
              <wp:posOffset>278765</wp:posOffset>
            </wp:positionH>
            <wp:positionV relativeFrom="paragraph">
              <wp:posOffset>0</wp:posOffset>
            </wp:positionV>
            <wp:extent cx="2833370" cy="284099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176">
        <w:rPr>
          <w:noProof/>
          <w:lang w:val="pt-PT"/>
        </w:rPr>
        <w:drawing>
          <wp:anchor distT="0" distB="0" distL="114300" distR="114300" simplePos="0" relativeHeight="251649024" behindDoc="1" locked="0" layoutInCell="1" allowOverlap="1" wp14:anchorId="54B9852B" wp14:editId="699527D1">
            <wp:simplePos x="0" y="0"/>
            <wp:positionH relativeFrom="column">
              <wp:posOffset>3278505</wp:posOffset>
            </wp:positionH>
            <wp:positionV relativeFrom="paragraph">
              <wp:posOffset>209550</wp:posOffset>
            </wp:positionV>
            <wp:extent cx="2421890" cy="2421890"/>
            <wp:effectExtent l="0" t="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8CD7" w14:textId="77777777" w:rsidR="002C33F5" w:rsidRDefault="002C33F5" w:rsidP="00026176">
      <w:pPr>
        <w:jc w:val="center"/>
        <w:rPr>
          <w:sz w:val="32"/>
          <w:szCs w:val="28"/>
          <w:lang w:val="pt-PT"/>
        </w:rPr>
      </w:pPr>
    </w:p>
    <w:p w14:paraId="047D6208" w14:textId="2A4CF30A" w:rsidR="005C0279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Universidade de Coimbra</w:t>
      </w:r>
    </w:p>
    <w:p w14:paraId="0F86E567" w14:textId="123E7648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Faculdade de Ciências e Tecnologia</w:t>
      </w:r>
    </w:p>
    <w:p w14:paraId="014C739D" w14:textId="15750ABB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Departamento de Engenharia Informática</w:t>
      </w:r>
    </w:p>
    <w:p w14:paraId="46296D04" w14:textId="3E481E6D" w:rsidR="00026176" w:rsidRPr="002C33F5" w:rsidRDefault="00026176" w:rsidP="00026176">
      <w:pPr>
        <w:jc w:val="center"/>
        <w:rPr>
          <w:lang w:val="pt-PT"/>
        </w:rPr>
      </w:pPr>
    </w:p>
    <w:p w14:paraId="6FC40B9E" w14:textId="3FE16729" w:rsidR="00026176" w:rsidRPr="002C33F5" w:rsidRDefault="00026176" w:rsidP="00026176">
      <w:pPr>
        <w:jc w:val="center"/>
        <w:rPr>
          <w:szCs w:val="26"/>
          <w:lang w:val="pt-PT"/>
        </w:rPr>
      </w:pPr>
      <w:r w:rsidRPr="002C33F5">
        <w:rPr>
          <w:szCs w:val="26"/>
          <w:lang w:val="pt-PT"/>
        </w:rPr>
        <w:t>Integração de Sistemas</w:t>
      </w:r>
    </w:p>
    <w:p w14:paraId="41D6EFBF" w14:textId="77777777" w:rsidR="002C33F5" w:rsidRPr="002C33F5" w:rsidRDefault="002C33F5" w:rsidP="00E80D03">
      <w:pPr>
        <w:rPr>
          <w:lang w:val="pt-PT"/>
        </w:rPr>
      </w:pPr>
    </w:p>
    <w:sdt>
      <w:sdtPr>
        <w:rPr>
          <w:rFonts w:ascii="RomanSerif" w:hAnsi="RomanSerif"/>
          <w:b/>
          <w:bCs/>
          <w:lang w:val="pt-PT"/>
        </w:rPr>
        <w:alias w:val="Titel"/>
        <w:tag w:val=""/>
        <w:id w:val="1569764776"/>
        <w:placeholder>
          <w:docPart w:val="78CA45B66C36F647B40673D3C7AD0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24F2159" w14:textId="7E2DB47F" w:rsidR="005C0279" w:rsidRPr="002C33F5" w:rsidRDefault="00026176" w:rsidP="00E80D03">
          <w:pPr>
            <w:pStyle w:val="Ttulo"/>
            <w:rPr>
              <w:rFonts w:ascii="RomanSerif" w:hAnsi="RomanSerif"/>
              <w:b/>
              <w:bCs/>
              <w:lang w:val="pt-PT"/>
            </w:rPr>
          </w:pPr>
          <w:r w:rsidRPr="002C33F5">
            <w:rPr>
              <w:rFonts w:ascii="RomanSerif" w:hAnsi="RomanSerif"/>
              <w:b/>
              <w:bCs/>
              <w:lang w:val="pt-PT"/>
            </w:rPr>
            <w:t>Trabalho prático Nº1</w:t>
          </w:r>
        </w:p>
      </w:sdtContent>
    </w:sdt>
    <w:p w14:paraId="4FFE1983" w14:textId="77777777" w:rsidR="002C33F5" w:rsidRPr="002C33F5" w:rsidRDefault="002C33F5" w:rsidP="00E80D03">
      <w:pPr>
        <w:pStyle w:val="Subttulo"/>
        <w:spacing w:line="276" w:lineRule="auto"/>
        <w:rPr>
          <w:lang w:val="pt-PT"/>
        </w:rPr>
      </w:pPr>
    </w:p>
    <w:p w14:paraId="4AEEEF34" w14:textId="3A34809D" w:rsidR="002C33F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Diogo Jordão Filipe</w:t>
      </w:r>
      <w:r w:rsidRPr="002C33F5">
        <w:rPr>
          <w:sz w:val="24"/>
          <w:szCs w:val="23"/>
          <w:lang w:val="pt-PT"/>
        </w:rPr>
        <w:t xml:space="preserve"> - </w:t>
      </w:r>
      <w:r w:rsidRPr="002C33F5">
        <w:rPr>
          <w:sz w:val="24"/>
          <w:szCs w:val="23"/>
          <w:lang w:val="pt-PT"/>
        </w:rPr>
        <w:t>uc2018288391@student.uc.pt</w:t>
      </w:r>
    </w:p>
    <w:p w14:paraId="20BF1EF0" w14:textId="3FBEE16F" w:rsidR="00E32E0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José Miguel Silva Gomes</w:t>
      </w:r>
      <w:r w:rsidRPr="002C33F5">
        <w:rPr>
          <w:sz w:val="24"/>
          <w:szCs w:val="23"/>
          <w:lang w:val="pt-PT"/>
        </w:rPr>
        <w:t xml:space="preserve"> - </w:t>
      </w:r>
      <w:r w:rsidRPr="002C33F5">
        <w:rPr>
          <w:sz w:val="24"/>
          <w:szCs w:val="23"/>
          <w:lang w:val="pt-PT"/>
        </w:rPr>
        <w:t>uc2018286225@student.uc.pt</w:t>
      </w:r>
    </w:p>
    <w:p w14:paraId="035F9649" w14:textId="406D236E" w:rsidR="002C33F5" w:rsidRDefault="002C33F5" w:rsidP="002C33F5">
      <w:pPr>
        <w:rPr>
          <w:lang w:val="pt-PT"/>
        </w:rPr>
      </w:pPr>
    </w:p>
    <w:p w14:paraId="35F4FBF1" w14:textId="606BF583" w:rsidR="002C33F5" w:rsidRDefault="002C33F5" w:rsidP="002C33F5">
      <w:pPr>
        <w:rPr>
          <w:lang w:val="pt-PT"/>
        </w:rPr>
      </w:pPr>
    </w:p>
    <w:p w14:paraId="28B68187" w14:textId="7C93D0D6" w:rsidR="002C33F5" w:rsidRDefault="002C33F5" w:rsidP="002C33F5">
      <w:pPr>
        <w:rPr>
          <w:lang w:val="pt-PT"/>
        </w:rPr>
      </w:pPr>
    </w:p>
    <w:p w14:paraId="4DBF95CE" w14:textId="49E2E79D" w:rsidR="002C33F5" w:rsidRDefault="002C33F5" w:rsidP="002C33F5">
      <w:pPr>
        <w:rPr>
          <w:lang w:val="pt-PT"/>
        </w:rPr>
      </w:pPr>
    </w:p>
    <w:p w14:paraId="28A3BE18" w14:textId="77777777" w:rsidR="002C33F5" w:rsidRPr="002C33F5" w:rsidRDefault="002C33F5" w:rsidP="002C33F5">
      <w:pPr>
        <w:rPr>
          <w:lang w:val="pt-PT"/>
        </w:rPr>
      </w:pPr>
    </w:p>
    <w:p w14:paraId="6551103E" w14:textId="77777777" w:rsidR="002C33F5" w:rsidRPr="002C33F5" w:rsidRDefault="002C33F5" w:rsidP="002C33F5">
      <w:pPr>
        <w:rPr>
          <w:lang w:val="pt-PT"/>
        </w:rPr>
      </w:pPr>
    </w:p>
    <w:p w14:paraId="37B50B83" w14:textId="37152FC2" w:rsidR="005C0279" w:rsidRPr="002C33F5" w:rsidRDefault="002C33F5" w:rsidP="002C33F5">
      <w:pPr>
        <w:pStyle w:val="Subttulo"/>
        <w:spacing w:line="276" w:lineRule="auto"/>
        <w:rPr>
          <w:szCs w:val="26"/>
          <w:lang w:val="pt-PT"/>
        </w:rPr>
      </w:pPr>
      <w:r w:rsidRPr="002C33F5">
        <w:rPr>
          <w:szCs w:val="26"/>
          <w:lang w:val="pt-PT"/>
        </w:rPr>
        <w:t>Coimbra, 8 de outubro de 20</w:t>
      </w:r>
      <w:r>
        <w:rPr>
          <w:szCs w:val="26"/>
          <w:lang w:val="pt-PT"/>
        </w:rPr>
        <w:t>21</w:t>
      </w:r>
    </w:p>
    <w:p w14:paraId="1FF8846C" w14:textId="77777777" w:rsidR="002C33F5" w:rsidRDefault="005C0279" w:rsidP="002C33F5">
      <w:pPr>
        <w:pStyle w:val="Ttulo1"/>
        <w:rPr>
          <w:lang w:val="pt-PT"/>
        </w:rPr>
      </w:pPr>
      <w:r w:rsidRPr="00026176">
        <w:rPr>
          <w:lang w:val="pt-PT"/>
        </w:rPr>
        <w:br w:type="page"/>
      </w:r>
    </w:p>
    <w:sdt>
      <w:sdtPr>
        <w:rPr>
          <w:lang w:val="pt-PT"/>
        </w:rPr>
        <w:id w:val="-1100253277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lang w:val="da-DK"/>
        </w:rPr>
      </w:sdtEndPr>
      <w:sdtContent>
        <w:p w14:paraId="1A18CF64" w14:textId="057BCAE3" w:rsidR="00C108DB" w:rsidRDefault="00C108DB" w:rsidP="00C108DB">
          <w:pPr>
            <w:pStyle w:val="SemEspaamento"/>
            <w:rPr>
              <w:sz w:val="36"/>
              <w:szCs w:val="30"/>
            </w:rPr>
          </w:pPr>
          <w:r w:rsidRPr="00C108DB">
            <w:rPr>
              <w:sz w:val="36"/>
              <w:szCs w:val="30"/>
            </w:rPr>
            <w:t>Índice</w:t>
          </w:r>
        </w:p>
        <w:p w14:paraId="792325C7" w14:textId="77777777" w:rsidR="00C108DB" w:rsidRPr="00C108DB" w:rsidRDefault="00C108DB" w:rsidP="00C108DB">
          <w:pPr>
            <w:pStyle w:val="SemEspaamento"/>
            <w:rPr>
              <w:sz w:val="21"/>
              <w:szCs w:val="20"/>
            </w:rPr>
          </w:pPr>
        </w:p>
        <w:p w14:paraId="401E75FE" w14:textId="51AA95B5" w:rsidR="00F6150C" w:rsidRDefault="00C108DB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436599" w:history="1">
            <w:r w:rsidR="00F6150C" w:rsidRPr="007C1E6A">
              <w:rPr>
                <w:rStyle w:val="Hiperligao"/>
                <w:noProof/>
                <w:lang w:val="en-US"/>
              </w:rPr>
              <w:t>1</w:t>
            </w:r>
            <w:r w:rsidR="00F6150C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F6150C" w:rsidRPr="007C1E6A">
              <w:rPr>
                <w:rStyle w:val="Hiperligao"/>
                <w:noProof/>
                <w:lang w:val="pt-PT"/>
              </w:rPr>
              <w:t>Introdução</w:t>
            </w:r>
            <w:r w:rsidR="00F6150C">
              <w:rPr>
                <w:noProof/>
                <w:webHidden/>
              </w:rPr>
              <w:tab/>
            </w:r>
            <w:r w:rsidR="00F6150C">
              <w:rPr>
                <w:noProof/>
                <w:webHidden/>
              </w:rPr>
              <w:fldChar w:fldCharType="begin"/>
            </w:r>
            <w:r w:rsidR="00F6150C">
              <w:rPr>
                <w:noProof/>
                <w:webHidden/>
              </w:rPr>
              <w:instrText xml:space="preserve"> PAGEREF _Toc84436599 \h </w:instrText>
            </w:r>
            <w:r w:rsidR="00F6150C">
              <w:rPr>
                <w:noProof/>
                <w:webHidden/>
              </w:rPr>
            </w:r>
            <w:r w:rsidR="00F6150C">
              <w:rPr>
                <w:noProof/>
                <w:webHidden/>
              </w:rPr>
              <w:fldChar w:fldCharType="separate"/>
            </w:r>
            <w:r w:rsidR="00F6150C">
              <w:rPr>
                <w:noProof/>
                <w:webHidden/>
              </w:rPr>
              <w:t>3</w:t>
            </w:r>
            <w:r w:rsidR="00F6150C">
              <w:rPr>
                <w:noProof/>
                <w:webHidden/>
              </w:rPr>
              <w:fldChar w:fldCharType="end"/>
            </w:r>
          </w:hyperlink>
        </w:p>
        <w:p w14:paraId="6BA1686A" w14:textId="37697A11" w:rsidR="00F6150C" w:rsidRDefault="00F6150C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436600" w:history="1">
            <w:r w:rsidRPr="007C1E6A">
              <w:rPr>
                <w:rStyle w:val="Hiperligao"/>
                <w:noProof/>
                <w:lang w:val="en-US"/>
              </w:rPr>
              <w:t>2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F8DDD" w14:textId="345C24FA" w:rsidR="00F6150C" w:rsidRDefault="00F6150C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436601" w:history="1">
            <w:r w:rsidRPr="007C1E6A">
              <w:rPr>
                <w:rStyle w:val="Hiperligao"/>
                <w:noProof/>
                <w:lang w:val="en-US"/>
              </w:rPr>
              <w:t>3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MessagePack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22BBA" w14:textId="4F1546D3" w:rsidR="00F6150C" w:rsidRDefault="00F6150C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436602" w:history="1">
            <w:r w:rsidRPr="007C1E6A">
              <w:rPr>
                <w:rStyle w:val="Hiperligao"/>
                <w:noProof/>
                <w:lang w:val="en-US"/>
              </w:rPr>
              <w:t>4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JSON vs MessagePack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4739C" w14:textId="0942D4D2" w:rsidR="00F6150C" w:rsidRDefault="00F6150C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436603" w:history="1">
            <w:r w:rsidRPr="007C1E6A">
              <w:rPr>
                <w:rStyle w:val="Hiperligao"/>
                <w:noProof/>
                <w:lang w:val="en-US"/>
              </w:rPr>
              <w:t>4.1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Estruturas de dados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3F706" w14:textId="65FC4731" w:rsidR="00F6150C" w:rsidRDefault="00F6150C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436604" w:history="1">
            <w:r w:rsidRPr="007C1E6A">
              <w:rPr>
                <w:rStyle w:val="Hiperligao"/>
                <w:noProof/>
                <w:lang w:val="en-US"/>
              </w:rPr>
              <w:t>4.2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625F" w14:textId="3A7DFAC3" w:rsidR="00F6150C" w:rsidRDefault="00F6150C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436605" w:history="1">
            <w:r w:rsidRPr="007C1E6A">
              <w:rPr>
                <w:rStyle w:val="Hiperligao"/>
                <w:noProof/>
                <w:lang w:val="en-US"/>
              </w:rPr>
              <w:t>4.3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Condições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28B0A" w14:textId="1CD28461" w:rsidR="00F6150C" w:rsidRDefault="00F6150C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436606" w:history="1">
            <w:r w:rsidRPr="007C1E6A">
              <w:rPr>
                <w:rStyle w:val="Hiperligao"/>
                <w:noProof/>
                <w:lang w:val="en-US"/>
              </w:rPr>
              <w:t>4.4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Resultados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CBEC6" w14:textId="6B693C31" w:rsidR="00F6150C" w:rsidRDefault="00F6150C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436607" w:history="1">
            <w:r w:rsidRPr="007C1E6A">
              <w:rPr>
                <w:rStyle w:val="Hiperligao"/>
                <w:noProof/>
                <w:lang w:val="en-US"/>
              </w:rPr>
              <w:t>5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Análise do 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77FD" w14:textId="3B75C377" w:rsidR="00F6150C" w:rsidRDefault="00F6150C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436608" w:history="1">
            <w:r w:rsidRPr="007C1E6A">
              <w:rPr>
                <w:rStyle w:val="Hiperligao"/>
                <w:noProof/>
                <w:lang w:val="en-US"/>
              </w:rPr>
              <w:t>6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7C1E6A">
              <w:rPr>
                <w:rStyle w:val="Hiperligao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_Toc84436608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002D" w14:textId="148AF862" w:rsidR="00C108DB" w:rsidRDefault="00C108DB">
          <w:r>
            <w:rPr>
              <w:b/>
              <w:bCs/>
              <w:noProof/>
            </w:rPr>
            <w:fldChar w:fldCharType="end"/>
          </w:r>
        </w:p>
      </w:sdtContent>
    </w:sdt>
    <w:p w14:paraId="5597533C" w14:textId="719C2EDD" w:rsidR="00C108DB" w:rsidRPr="00C108DB" w:rsidRDefault="00C108DB">
      <w:pPr>
        <w:rPr>
          <w:lang w:val="pt-PT"/>
        </w:rPr>
      </w:pPr>
    </w:p>
    <w:p w14:paraId="6D91852B" w14:textId="3650A822" w:rsidR="00C108DB" w:rsidRDefault="00C108DB" w:rsidP="00503899">
      <w:pPr>
        <w:autoSpaceDE/>
        <w:autoSpaceDN/>
        <w:adjustRightInd/>
        <w:spacing w:after="200" w:line="276" w:lineRule="auto"/>
        <w:ind w:firstLine="0"/>
      </w:pPr>
      <w:r>
        <w:br w:type="page"/>
      </w:r>
    </w:p>
    <w:p w14:paraId="5AA27520" w14:textId="5EE4CCF7" w:rsidR="002C33F5" w:rsidRDefault="00C108DB" w:rsidP="00C108DB">
      <w:pPr>
        <w:pStyle w:val="Ttulo1"/>
        <w:numPr>
          <w:ilvl w:val="0"/>
          <w:numId w:val="9"/>
        </w:numPr>
        <w:rPr>
          <w:lang w:val="pt-PT"/>
        </w:rPr>
      </w:pPr>
      <w:bookmarkStart w:id="0" w:name="_Toc84407107"/>
      <w:bookmarkStart w:id="1" w:name="_Toc84407207"/>
      <w:bookmarkStart w:id="2" w:name="_Toc84436599"/>
      <w:r w:rsidRPr="00C108DB">
        <w:rPr>
          <w:lang w:val="pt-PT"/>
        </w:rPr>
        <w:lastRenderedPageBreak/>
        <w:t>Introdução</w:t>
      </w:r>
      <w:bookmarkEnd w:id="0"/>
      <w:bookmarkEnd w:id="1"/>
      <w:bookmarkEnd w:id="2"/>
    </w:p>
    <w:p w14:paraId="3B2BEECA" w14:textId="6D1C6475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A representação de informação é algo importante no mundo da informática e, como tal, existem diversas maneiras de a representar nomeadamente em formato de texto e formato binário.</w:t>
      </w:r>
    </w:p>
    <w:p w14:paraId="7546D489" w14:textId="69FC4A49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 xml:space="preserve">Este documento visa explicar a diferença entre dois formatos de representação de informação: JSON </w:t>
      </w:r>
      <w:r w:rsidRPr="00155BD3">
        <w:rPr>
          <w:i/>
          <w:iCs/>
          <w:szCs w:val="26"/>
          <w:lang w:val="pt-PT"/>
        </w:rPr>
        <w:t>vs</w:t>
      </w:r>
      <w:r>
        <w:rPr>
          <w:szCs w:val="26"/>
          <w:lang w:val="pt-PT"/>
        </w:rPr>
        <w:t xml:space="preserve"> MessagePack.</w:t>
      </w:r>
    </w:p>
    <w:p w14:paraId="6A302444" w14:textId="53EC27AF" w:rsidR="00155BD3" w:rsidRDefault="00155BD3" w:rsidP="002E3404">
      <w:pPr>
        <w:spacing w:line="276" w:lineRule="auto"/>
        <w:ind w:firstLine="0"/>
        <w:jc w:val="both"/>
        <w:rPr>
          <w:szCs w:val="26"/>
          <w:lang w:val="pt-PT"/>
        </w:rPr>
      </w:pPr>
    </w:p>
    <w:p w14:paraId="3495A50E" w14:textId="7EE7C52D" w:rsidR="00155BD3" w:rsidRDefault="00155BD3" w:rsidP="00155BD3">
      <w:pPr>
        <w:pStyle w:val="Ttulo1"/>
        <w:spacing w:line="276" w:lineRule="auto"/>
        <w:rPr>
          <w:lang w:val="pt-PT"/>
        </w:rPr>
      </w:pPr>
      <w:bookmarkStart w:id="3" w:name="_Toc84436600"/>
      <w:r>
        <w:rPr>
          <w:lang w:val="pt-PT"/>
        </w:rPr>
        <w:t>JSON</w:t>
      </w:r>
      <w:bookmarkEnd w:id="3"/>
    </w:p>
    <w:p w14:paraId="1C844403" w14:textId="759FBBFD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>O JSON é um formato simples e rápido de serialização de dados para texto, derivado do JavaScript, que funciona via pares de nomes/valores e utiliza linguagem legível por humanos. É frequentemente usado para enviar dados do servidor ao cliente numa aplicação web.</w:t>
      </w:r>
    </w:p>
    <w:p w14:paraId="1B05BD31" w14:textId="4637BE51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638D0822" w14:textId="233505B3" w:rsidR="00155BD3" w:rsidRDefault="00155BD3" w:rsidP="00155BD3">
      <w:pPr>
        <w:pStyle w:val="Ttulo1"/>
        <w:spacing w:line="276" w:lineRule="auto"/>
        <w:rPr>
          <w:lang w:val="pt-PT"/>
        </w:rPr>
      </w:pPr>
      <w:bookmarkStart w:id="4" w:name="_Toc84436601"/>
      <w:r>
        <w:rPr>
          <w:lang w:val="pt-PT"/>
        </w:rPr>
        <w:t>MessagePack</w:t>
      </w:r>
      <w:bookmarkEnd w:id="4"/>
    </w:p>
    <w:p w14:paraId="44285628" w14:textId="6E286FD1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>O MessagePack é um formato eficiente de serialização binária, que também permite a transmissão de dados entre sistemas como o JSON. Este formato codifica inteiros de pequenas dimensões para apenas um byte, e texto, também de pequenas dimensões, é codificado com um byte mais o tamanho em si.</w:t>
      </w:r>
    </w:p>
    <w:p w14:paraId="356BE110" w14:textId="06A60160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298F7C32" w14:textId="4B0489DE" w:rsidR="00155BD3" w:rsidRDefault="00503899" w:rsidP="00155BD3">
      <w:pPr>
        <w:pStyle w:val="Ttulo1"/>
        <w:rPr>
          <w:lang w:val="pt-PT"/>
        </w:rPr>
      </w:pPr>
      <w:bookmarkStart w:id="5" w:name="_Toc84436602"/>
      <w:r>
        <w:rPr>
          <w:lang w:val="pt-PT"/>
        </w:rPr>
        <w:t xml:space="preserve">JSON </w:t>
      </w:r>
      <w:r>
        <w:rPr>
          <w:i/>
          <w:iCs/>
          <w:lang w:val="pt-PT"/>
        </w:rPr>
        <w:t xml:space="preserve">vs </w:t>
      </w:r>
      <w:r>
        <w:rPr>
          <w:lang w:val="pt-PT"/>
        </w:rPr>
        <w:t>MessagePack</w:t>
      </w:r>
      <w:bookmarkEnd w:id="5"/>
    </w:p>
    <w:p w14:paraId="0829F6D3" w14:textId="014E1FF7" w:rsidR="00503899" w:rsidRDefault="00503899" w:rsidP="00354007">
      <w:pPr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De forma </w:t>
      </w:r>
      <w:r>
        <w:rPr>
          <w:szCs w:val="26"/>
          <w:lang w:val="pt-PT"/>
        </w:rPr>
        <w:t xml:space="preserve">a proceder a uma comparação entre estes dois formatos de representação, seguimos a estrutura </w:t>
      </w:r>
      <w:proofErr w:type="spellStart"/>
      <w:r>
        <w:rPr>
          <w:i/>
          <w:iCs/>
          <w:szCs w:val="26"/>
          <w:lang w:val="pt-PT"/>
        </w:rPr>
        <w:t>Pet-Owner</w:t>
      </w:r>
      <w:proofErr w:type="spellEnd"/>
      <w:r>
        <w:rPr>
          <w:szCs w:val="26"/>
          <w:lang w:val="pt-PT"/>
        </w:rPr>
        <w:t xml:space="preserve">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</w:t>
      </w:r>
      <w:r>
        <w:rPr>
          <w:i/>
          <w:iCs/>
          <w:szCs w:val="26"/>
          <w:lang w:val="pt-PT"/>
        </w:rPr>
        <w:lastRenderedPageBreak/>
        <w:t>one</w:t>
      </w:r>
      <w:proofErr w:type="spellEnd"/>
      <w:r>
        <w:rPr>
          <w:i/>
          <w:iCs/>
          <w:szCs w:val="26"/>
          <w:lang w:val="pt-PT"/>
        </w:rPr>
        <w:t xml:space="preserve"> </w:t>
      </w:r>
      <w:proofErr w:type="spellStart"/>
      <w:r>
        <w:rPr>
          <w:i/>
          <w:iCs/>
          <w:szCs w:val="26"/>
          <w:lang w:val="pt-PT"/>
        </w:rPr>
        <w:t>relationship</w:t>
      </w:r>
      <w:proofErr w:type="spellEnd"/>
      <w:r>
        <w:rPr>
          <w:szCs w:val="26"/>
          <w:lang w:val="pt-PT"/>
        </w:rPr>
        <w:t>. De seguida foram elaboradas as diferentes estruturas de dados</w:t>
      </w:r>
      <w:r w:rsidR="00354007">
        <w:rPr>
          <w:szCs w:val="26"/>
          <w:lang w:val="pt-PT"/>
        </w:rPr>
        <w:t>.</w:t>
      </w:r>
    </w:p>
    <w:p w14:paraId="7F416AE2" w14:textId="77777777" w:rsidR="00354007" w:rsidRPr="00503899" w:rsidRDefault="00354007" w:rsidP="002E3404">
      <w:pPr>
        <w:ind w:firstLine="0"/>
        <w:rPr>
          <w:szCs w:val="26"/>
          <w:lang w:val="pt-PT"/>
        </w:rPr>
      </w:pPr>
    </w:p>
    <w:p w14:paraId="71568F15" w14:textId="602832AD" w:rsidR="00155BD3" w:rsidRDefault="00503899" w:rsidP="00503899">
      <w:pPr>
        <w:pStyle w:val="Ttulo2"/>
        <w:rPr>
          <w:lang w:val="pt-PT"/>
        </w:rPr>
      </w:pPr>
      <w:bookmarkStart w:id="6" w:name="_Toc84436603"/>
      <w:r>
        <w:rPr>
          <w:lang w:val="pt-PT"/>
        </w:rPr>
        <w:t>Estruturas de dados utilizadas</w:t>
      </w:r>
      <w:bookmarkEnd w:id="6"/>
    </w:p>
    <w:p w14:paraId="012CFF74" w14:textId="0BAE688D" w:rsidR="00503899" w:rsidRDefault="00503899" w:rsidP="00354007">
      <w:pPr>
        <w:spacing w:line="276" w:lineRule="auto"/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Para o problema acima descrito, </w:t>
      </w:r>
      <w:r>
        <w:rPr>
          <w:szCs w:val="26"/>
          <w:lang w:val="pt-PT"/>
        </w:rPr>
        <w:t>foram criadas duas classes (</w:t>
      </w:r>
      <w:proofErr w:type="spellStart"/>
      <w:r>
        <w:rPr>
          <w:i/>
          <w:iCs/>
          <w:szCs w:val="26"/>
          <w:lang w:val="pt-PT"/>
        </w:rPr>
        <w:t>Pet</w:t>
      </w:r>
      <w:proofErr w:type="spellEnd"/>
      <w:r>
        <w:rPr>
          <w:i/>
          <w:iCs/>
          <w:szCs w:val="26"/>
          <w:lang w:val="pt-PT"/>
        </w:rPr>
        <w:t xml:space="preserve">, </w:t>
      </w:r>
      <w:proofErr w:type="spellStart"/>
      <w:r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>) da seguinte maneira:</w:t>
      </w:r>
    </w:p>
    <w:p w14:paraId="3CED93DB" w14:textId="77777777" w:rsidR="00354007" w:rsidRDefault="00354007" w:rsidP="00354007">
      <w:pPr>
        <w:spacing w:line="276" w:lineRule="auto"/>
        <w:jc w:val="both"/>
        <w:rPr>
          <w:szCs w:val="26"/>
          <w:lang w:val="pt-PT"/>
        </w:rPr>
      </w:pPr>
    </w:p>
    <w:tbl>
      <w:tblPr>
        <w:tblStyle w:val="TabelacomGrelha"/>
        <w:tblW w:w="7938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"/>
        <w:gridCol w:w="425"/>
        <w:gridCol w:w="370"/>
        <w:gridCol w:w="6567"/>
      </w:tblGrid>
      <w:tr w:rsidR="007055C6" w14:paraId="4D627747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4101FF03" w14:textId="535D2496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1</w:t>
            </w:r>
          </w:p>
        </w:tc>
        <w:tc>
          <w:tcPr>
            <w:tcW w:w="7362" w:type="dxa"/>
            <w:gridSpan w:val="3"/>
          </w:tcPr>
          <w:p w14:paraId="3FDAF129" w14:textId="65E944D1" w:rsidR="007055C6" w:rsidRDefault="007055C6" w:rsidP="00DE3AFB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Owner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51F96235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2A6F6E2C" w14:textId="37516928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2</w:t>
            </w:r>
          </w:p>
        </w:tc>
        <w:tc>
          <w:tcPr>
            <w:tcW w:w="425" w:type="dxa"/>
            <w:tcBorders>
              <w:top w:val="nil"/>
              <w:right w:val="single" w:sz="4" w:space="0" w:color="auto"/>
            </w:tcBorders>
          </w:tcPr>
          <w:p w14:paraId="109C62F9" w14:textId="04A0DDF3" w:rsidR="007055C6" w:rsidRDefault="007055C6" w:rsidP="00DE3AFB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6937" w:type="dxa"/>
            <w:gridSpan w:val="2"/>
            <w:tcBorders>
              <w:left w:val="single" w:sz="4" w:space="0" w:color="auto"/>
            </w:tcBorders>
          </w:tcPr>
          <w:p w14:paraId="4FECFED7" w14:textId="0D3A1990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def</w:t>
            </w:r>
            <w:r w:rsidRPr="007055C6">
              <w:rPr>
                <w:szCs w:val="26"/>
                <w:lang w:val="en-US"/>
              </w:rPr>
              <w:t xml:space="preserve"> _</w:t>
            </w:r>
            <w:proofErr w:type="spellStart"/>
            <w:r w:rsidRPr="007055C6">
              <w:rPr>
                <w:szCs w:val="26"/>
                <w:lang w:val="en-US"/>
              </w:rPr>
              <w:t>init</w:t>
            </w:r>
            <w:proofErr w:type="spellEnd"/>
            <w:r w:rsidRPr="007055C6">
              <w:rPr>
                <w:szCs w:val="26"/>
                <w:lang w:val="en-US"/>
              </w:rPr>
              <w:t>_</w:t>
            </w:r>
            <w:proofErr w:type="gramStart"/>
            <w:r w:rsidRPr="007055C6">
              <w:rPr>
                <w:szCs w:val="26"/>
                <w:lang w:val="en-US"/>
              </w:rPr>
              <w:t>_(</w:t>
            </w:r>
            <w:proofErr w:type="gramEnd"/>
            <w:r w:rsidRPr="007055C6">
              <w:rPr>
                <w:szCs w:val="26"/>
                <w:lang w:val="en-US"/>
              </w:rPr>
              <w:t>id, name, birth, phone, address)</w:t>
            </w:r>
          </w:p>
        </w:tc>
      </w:tr>
      <w:tr w:rsidR="007055C6" w:rsidRPr="007055C6" w14:paraId="67EF073A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7A62AA95" w14:textId="493BF521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3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98D4B85" w14:textId="0FE25EFC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41168569" w14:textId="77777777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1C970031" w14:textId="47945E52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self.id = id</w:t>
            </w:r>
          </w:p>
        </w:tc>
      </w:tr>
      <w:tr w:rsidR="007055C6" w:rsidRPr="007055C6" w14:paraId="76869F7C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787222DE" w14:textId="1C37C569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4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AC96D3C" w14:textId="36370972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7C70883C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04276627" w14:textId="238BA885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</w:t>
            </w:r>
            <w:r>
              <w:rPr>
                <w:szCs w:val="26"/>
                <w:lang w:val="en-US"/>
              </w:rPr>
              <w:t>name</w:t>
            </w:r>
            <w:r>
              <w:rPr>
                <w:szCs w:val="26"/>
                <w:lang w:val="en-US"/>
              </w:rPr>
              <w:t xml:space="preserve"> = </w:t>
            </w:r>
            <w:r>
              <w:rPr>
                <w:szCs w:val="26"/>
                <w:lang w:val="en-US"/>
              </w:rPr>
              <w:t>name</w:t>
            </w:r>
          </w:p>
        </w:tc>
      </w:tr>
      <w:tr w:rsidR="007055C6" w:rsidRPr="007055C6" w14:paraId="6B827D93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09C29A6E" w14:textId="229D1F7E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5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7490993" w14:textId="4DB0914A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801354E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5166B033" w14:textId="2987056A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proofErr w:type="spellStart"/>
            <w:proofErr w:type="gramStart"/>
            <w:r>
              <w:rPr>
                <w:szCs w:val="26"/>
                <w:lang w:val="en-US"/>
              </w:rPr>
              <w:t>self.</w:t>
            </w:r>
            <w:r w:rsidRPr="007055C6">
              <w:rPr>
                <w:szCs w:val="26"/>
                <w:lang w:val="en-US"/>
              </w:rPr>
              <w:t>birth</w:t>
            </w:r>
            <w:proofErr w:type="spellEnd"/>
            <w:proofErr w:type="gramEnd"/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 xml:space="preserve">= </w:t>
            </w:r>
            <w:r w:rsidRPr="007055C6">
              <w:rPr>
                <w:szCs w:val="26"/>
                <w:lang w:val="en-US"/>
              </w:rPr>
              <w:t>birth</w:t>
            </w:r>
          </w:p>
        </w:tc>
      </w:tr>
      <w:tr w:rsidR="007055C6" w:rsidRPr="007055C6" w14:paraId="1E5C2516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0400C4F1" w14:textId="00CDF028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6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2B6433A2" w14:textId="09AB1993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3E1D90EA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0F4D2A4A" w14:textId="773B4D08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proofErr w:type="spellStart"/>
            <w:proofErr w:type="gramStart"/>
            <w:r>
              <w:rPr>
                <w:szCs w:val="26"/>
                <w:lang w:val="en-US"/>
              </w:rPr>
              <w:t>self.</w:t>
            </w:r>
            <w:r w:rsidRPr="007055C6">
              <w:rPr>
                <w:szCs w:val="26"/>
                <w:lang w:val="en-US"/>
              </w:rPr>
              <w:t>phone</w:t>
            </w:r>
            <w:proofErr w:type="spellEnd"/>
            <w:proofErr w:type="gramEnd"/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=</w:t>
            </w:r>
            <w:r>
              <w:rPr>
                <w:szCs w:val="26"/>
                <w:lang w:val="en-US"/>
              </w:rPr>
              <w:t xml:space="preserve"> </w:t>
            </w:r>
            <w:r w:rsidRPr="007055C6">
              <w:rPr>
                <w:szCs w:val="26"/>
                <w:lang w:val="en-US"/>
              </w:rPr>
              <w:t>phone</w:t>
            </w:r>
          </w:p>
        </w:tc>
      </w:tr>
      <w:tr w:rsidR="007055C6" w:rsidRPr="007055C6" w14:paraId="538B2B60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2DA77D80" w14:textId="7782D7AA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7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3F9411D4" w14:textId="2C900F4B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E7CD512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6567" w:type="dxa"/>
            <w:tcBorders>
              <w:left w:val="single" w:sz="4" w:space="0" w:color="auto"/>
            </w:tcBorders>
          </w:tcPr>
          <w:p w14:paraId="0606F254" w14:textId="7E1495CB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proofErr w:type="spellStart"/>
            <w:proofErr w:type="gramStart"/>
            <w:r>
              <w:rPr>
                <w:szCs w:val="26"/>
                <w:lang w:val="en-US"/>
              </w:rPr>
              <w:t>self.</w:t>
            </w:r>
            <w:r>
              <w:rPr>
                <w:szCs w:val="26"/>
                <w:lang w:val="en-US"/>
              </w:rPr>
              <w:t>a</w:t>
            </w:r>
            <w:r w:rsidRPr="007055C6">
              <w:rPr>
                <w:szCs w:val="26"/>
                <w:lang w:val="en-US"/>
              </w:rPr>
              <w:t>ddress</w:t>
            </w:r>
            <w:proofErr w:type="spellEnd"/>
            <w:proofErr w:type="gramEnd"/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=</w:t>
            </w:r>
            <w:r>
              <w:rPr>
                <w:szCs w:val="26"/>
                <w:lang w:val="en-US"/>
              </w:rPr>
              <w:t xml:space="preserve"> </w:t>
            </w:r>
            <w:r w:rsidRPr="007055C6">
              <w:rPr>
                <w:szCs w:val="26"/>
                <w:lang w:val="en-US"/>
              </w:rPr>
              <w:t>address</w:t>
            </w:r>
          </w:p>
        </w:tc>
      </w:tr>
    </w:tbl>
    <w:p w14:paraId="6A93DEC1" w14:textId="77777777" w:rsidR="00354007" w:rsidRPr="00354007" w:rsidRDefault="00354007" w:rsidP="00354007">
      <w:pPr>
        <w:spacing w:line="276" w:lineRule="auto"/>
        <w:ind w:firstLine="0"/>
        <w:rPr>
          <w:szCs w:val="26"/>
          <w:lang w:val="pt-PT"/>
        </w:rPr>
      </w:pPr>
    </w:p>
    <w:tbl>
      <w:tblPr>
        <w:tblStyle w:val="TabelacomGrelha"/>
        <w:tblW w:w="10490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"/>
        <w:gridCol w:w="425"/>
        <w:gridCol w:w="370"/>
        <w:gridCol w:w="9119"/>
      </w:tblGrid>
      <w:tr w:rsidR="007055C6" w14:paraId="693796CB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7FC3A1BA" w14:textId="77777777" w:rsidR="007055C6" w:rsidRPr="007055C6" w:rsidRDefault="007055C6" w:rsidP="0024576F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1</w:t>
            </w:r>
          </w:p>
        </w:tc>
        <w:tc>
          <w:tcPr>
            <w:tcW w:w="9914" w:type="dxa"/>
            <w:gridSpan w:val="3"/>
          </w:tcPr>
          <w:p w14:paraId="0F2067B7" w14:textId="142D8EAF" w:rsidR="007055C6" w:rsidRDefault="007055C6" w:rsidP="0024576F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Pet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47FA402B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14A0D63F" w14:textId="77777777" w:rsidR="007055C6" w:rsidRPr="007055C6" w:rsidRDefault="007055C6" w:rsidP="0024576F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 w:rsidRPr="007055C6">
              <w:rPr>
                <w:b/>
                <w:bCs/>
                <w:szCs w:val="26"/>
                <w:lang w:val="pt-PT"/>
              </w:rPr>
              <w:t>2</w:t>
            </w:r>
          </w:p>
        </w:tc>
        <w:tc>
          <w:tcPr>
            <w:tcW w:w="425" w:type="dxa"/>
            <w:tcBorders>
              <w:top w:val="nil"/>
              <w:right w:val="single" w:sz="4" w:space="0" w:color="auto"/>
            </w:tcBorders>
          </w:tcPr>
          <w:p w14:paraId="7947E2F5" w14:textId="77777777" w:rsidR="007055C6" w:rsidRDefault="007055C6" w:rsidP="0024576F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9489" w:type="dxa"/>
            <w:gridSpan w:val="2"/>
            <w:tcBorders>
              <w:left w:val="single" w:sz="4" w:space="0" w:color="auto"/>
            </w:tcBorders>
          </w:tcPr>
          <w:p w14:paraId="55DADA6C" w14:textId="2148CA02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def</w:t>
            </w:r>
            <w:r w:rsidRPr="007055C6">
              <w:rPr>
                <w:szCs w:val="26"/>
                <w:lang w:val="en-US"/>
              </w:rPr>
              <w:t xml:space="preserve"> _</w:t>
            </w:r>
            <w:proofErr w:type="spellStart"/>
            <w:r w:rsidRPr="007055C6">
              <w:rPr>
                <w:szCs w:val="26"/>
                <w:lang w:val="en-US"/>
              </w:rPr>
              <w:t>init</w:t>
            </w:r>
            <w:proofErr w:type="spellEnd"/>
            <w:r w:rsidRPr="007055C6">
              <w:rPr>
                <w:szCs w:val="26"/>
                <w:lang w:val="en-US"/>
              </w:rPr>
              <w:t>_</w:t>
            </w:r>
            <w:proofErr w:type="gramStart"/>
            <w:r w:rsidRPr="007055C6">
              <w:rPr>
                <w:szCs w:val="26"/>
                <w:lang w:val="en-US"/>
              </w:rPr>
              <w:t>_(</w:t>
            </w:r>
            <w:proofErr w:type="gramEnd"/>
            <w:r w:rsidRPr="007055C6">
              <w:rPr>
                <w:szCs w:val="26"/>
                <w:lang w:val="en-US"/>
              </w:rPr>
              <w:t xml:space="preserve">id, name, </w:t>
            </w:r>
            <w:r>
              <w:rPr>
                <w:szCs w:val="26"/>
                <w:lang w:val="en-US"/>
              </w:rPr>
              <w:t xml:space="preserve">species, gender, weight, </w:t>
            </w:r>
            <w:r w:rsidRPr="007055C6">
              <w:rPr>
                <w:szCs w:val="26"/>
                <w:lang w:val="en-US"/>
              </w:rPr>
              <w:t xml:space="preserve">birth, </w:t>
            </w:r>
            <w:r>
              <w:rPr>
                <w:szCs w:val="26"/>
                <w:lang w:val="en-US"/>
              </w:rPr>
              <w:t>description</w:t>
            </w:r>
            <w:r w:rsidRPr="007055C6">
              <w:rPr>
                <w:szCs w:val="26"/>
                <w:lang w:val="en-US"/>
              </w:rPr>
              <w:t xml:space="preserve">, </w:t>
            </w:r>
            <w:r>
              <w:rPr>
                <w:szCs w:val="26"/>
                <w:lang w:val="en-US"/>
              </w:rPr>
              <w:t>owner</w:t>
            </w:r>
            <w:r w:rsidRPr="007055C6">
              <w:rPr>
                <w:szCs w:val="26"/>
                <w:lang w:val="en-US"/>
              </w:rPr>
              <w:t>)</w:t>
            </w:r>
          </w:p>
        </w:tc>
      </w:tr>
      <w:tr w:rsidR="007055C6" w:rsidRPr="007055C6" w14:paraId="787A5F3B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667C90C7" w14:textId="77777777" w:rsidR="007055C6" w:rsidRPr="007055C6" w:rsidRDefault="007055C6" w:rsidP="0024576F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3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3CB165B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312588C3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07FC634E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self.id = id</w:t>
            </w:r>
          </w:p>
        </w:tc>
      </w:tr>
      <w:tr w:rsidR="007055C6" w:rsidRPr="007055C6" w14:paraId="7D90833F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09A4479C" w14:textId="77777777" w:rsidR="007055C6" w:rsidRPr="007055C6" w:rsidRDefault="007055C6" w:rsidP="0024576F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4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7E5BD1CF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38CDD80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6E1A2F2B" w14:textId="77777777" w:rsidR="007055C6" w:rsidRDefault="007055C6" w:rsidP="0024576F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self.name = name</w:t>
            </w:r>
          </w:p>
        </w:tc>
      </w:tr>
      <w:tr w:rsidR="007055C6" w:rsidRPr="007055C6" w14:paraId="38466240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2C080731" w14:textId="77777777" w:rsidR="007055C6" w:rsidRPr="007055C6" w:rsidRDefault="007055C6" w:rsidP="0024576F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5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4B08ADA7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6FACB1E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7E4F0381" w14:textId="77588FD2" w:rsidR="007055C6" w:rsidRDefault="007055C6" w:rsidP="0024576F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species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= species</w:t>
            </w:r>
          </w:p>
        </w:tc>
      </w:tr>
      <w:tr w:rsidR="007055C6" w:rsidRPr="007055C6" w14:paraId="42B113C8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7F340AC9" w14:textId="77777777" w:rsidR="007055C6" w:rsidRPr="007055C6" w:rsidRDefault="007055C6" w:rsidP="0024576F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6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0A8EC38C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21F09586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25A4E9FB" w14:textId="746F52BA" w:rsidR="007055C6" w:rsidRDefault="007055C6" w:rsidP="0024576F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gender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= gender</w:t>
            </w:r>
          </w:p>
        </w:tc>
      </w:tr>
      <w:tr w:rsidR="007055C6" w:rsidRPr="007055C6" w14:paraId="220A8EEE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1E50B214" w14:textId="77777777" w:rsidR="007055C6" w:rsidRPr="007055C6" w:rsidRDefault="007055C6" w:rsidP="0024576F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 w:rsidRPr="007055C6">
              <w:rPr>
                <w:b/>
                <w:bCs/>
                <w:szCs w:val="26"/>
                <w:lang w:val="en-US"/>
              </w:rPr>
              <w:t>7</w:t>
            </w:r>
          </w:p>
        </w:tc>
        <w:tc>
          <w:tcPr>
            <w:tcW w:w="425" w:type="dxa"/>
            <w:tcBorders>
              <w:top w:val="nil"/>
              <w:bottom w:val="nil"/>
              <w:right w:val="nil"/>
            </w:tcBorders>
          </w:tcPr>
          <w:p w14:paraId="18CC7B9D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AF0169" w14:textId="77777777" w:rsidR="007055C6" w:rsidRPr="007055C6" w:rsidRDefault="007055C6" w:rsidP="0024576F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0FD60F03" w14:textId="42202DDC" w:rsidR="007055C6" w:rsidRDefault="007055C6" w:rsidP="0024576F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weight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= weight</w:t>
            </w:r>
          </w:p>
        </w:tc>
      </w:tr>
      <w:tr w:rsidR="007055C6" w:rsidRPr="007055C6" w14:paraId="0B3A9729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63C04224" w14:textId="47A42447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8</w:t>
            </w:r>
          </w:p>
        </w:tc>
        <w:tc>
          <w:tcPr>
            <w:tcW w:w="425" w:type="dxa"/>
            <w:tcBorders>
              <w:top w:val="nil"/>
              <w:bottom w:val="nil"/>
              <w:right w:val="nil"/>
            </w:tcBorders>
          </w:tcPr>
          <w:p w14:paraId="61B65324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AA073C8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6886821E" w14:textId="415A31C4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self. </w:t>
            </w:r>
            <w:r w:rsidRPr="007055C6">
              <w:rPr>
                <w:szCs w:val="26"/>
                <w:lang w:val="en-US"/>
              </w:rPr>
              <w:t>birth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 xml:space="preserve">= </w:t>
            </w:r>
            <w:r w:rsidRPr="007055C6">
              <w:rPr>
                <w:szCs w:val="26"/>
                <w:lang w:val="en-US"/>
              </w:rPr>
              <w:t>birth</w:t>
            </w:r>
          </w:p>
        </w:tc>
      </w:tr>
      <w:tr w:rsidR="007055C6" w:rsidRPr="007055C6" w14:paraId="26DF51AE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02ECBFAA" w14:textId="7F109E11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9</w:t>
            </w:r>
          </w:p>
        </w:tc>
        <w:tc>
          <w:tcPr>
            <w:tcW w:w="425" w:type="dxa"/>
            <w:tcBorders>
              <w:top w:val="nil"/>
              <w:bottom w:val="nil"/>
              <w:right w:val="nil"/>
            </w:tcBorders>
          </w:tcPr>
          <w:p w14:paraId="4F81A0B8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FF8305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77522EEE" w14:textId="2EF07385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 description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= description</w:t>
            </w:r>
          </w:p>
        </w:tc>
      </w:tr>
      <w:tr w:rsidR="007055C6" w:rsidRPr="007055C6" w14:paraId="14A1793F" w14:textId="77777777" w:rsidTr="00354007">
        <w:trPr>
          <w:trHeight w:hRule="exact" w:val="510"/>
          <w:jc w:val="center"/>
        </w:trPr>
        <w:tc>
          <w:tcPr>
            <w:tcW w:w="576" w:type="dxa"/>
          </w:tcPr>
          <w:p w14:paraId="3B66065C" w14:textId="28E228EC" w:rsidR="007055C6" w:rsidRPr="007055C6" w:rsidRDefault="007055C6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10</w:t>
            </w:r>
          </w:p>
        </w:tc>
        <w:tc>
          <w:tcPr>
            <w:tcW w:w="425" w:type="dxa"/>
            <w:tcBorders>
              <w:top w:val="nil"/>
              <w:right w:val="nil"/>
            </w:tcBorders>
          </w:tcPr>
          <w:p w14:paraId="540EBF47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370" w:type="dxa"/>
            <w:tcBorders>
              <w:top w:val="nil"/>
              <w:left w:val="nil"/>
              <w:right w:val="single" w:sz="4" w:space="0" w:color="auto"/>
            </w:tcBorders>
          </w:tcPr>
          <w:p w14:paraId="54CCE80D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9119" w:type="dxa"/>
            <w:tcBorders>
              <w:left w:val="single" w:sz="4" w:space="0" w:color="auto"/>
            </w:tcBorders>
          </w:tcPr>
          <w:p w14:paraId="53EF0BB8" w14:textId="4A8ABDE7" w:rsidR="007055C6" w:rsidRDefault="007055C6" w:rsidP="007055C6">
            <w:pPr>
              <w:ind w:firstLine="0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self. owner</w:t>
            </w:r>
            <w:r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>= owner</w:t>
            </w:r>
          </w:p>
        </w:tc>
      </w:tr>
    </w:tbl>
    <w:p w14:paraId="2F992B2C" w14:textId="3B6F05EA" w:rsidR="00354007" w:rsidRPr="006453CD" w:rsidRDefault="006453CD" w:rsidP="006453CD">
      <w:pPr>
        <w:spacing w:line="276" w:lineRule="auto"/>
        <w:ind w:firstLine="0"/>
        <w:jc w:val="both"/>
        <w:rPr>
          <w:szCs w:val="26"/>
          <w:lang w:val="pt-PT"/>
        </w:rPr>
      </w:pPr>
      <w:r w:rsidRPr="006453CD">
        <w:rPr>
          <w:szCs w:val="26"/>
          <w:lang w:val="pt-PT"/>
        </w:rPr>
        <w:lastRenderedPageBreak/>
        <w:t>Estas classes foram criadas</w:t>
      </w:r>
      <w:r>
        <w:rPr>
          <w:szCs w:val="26"/>
          <w:lang w:val="pt-PT"/>
        </w:rPr>
        <w:t xml:space="preserve"> tendo em conta o enunciado disponibilizado e, como se trata de uma relação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szCs w:val="26"/>
          <w:lang w:val="pt-PT"/>
        </w:rPr>
        <w:t xml:space="preserve">, o objeto </w:t>
      </w:r>
      <w:proofErr w:type="spellStart"/>
      <w:r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tem um identificador para o seu </w:t>
      </w:r>
      <w:proofErr w:type="spellStart"/>
      <w:r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 xml:space="preserve"> de forma poder ser identificado.</w:t>
      </w:r>
    </w:p>
    <w:p w14:paraId="5251A753" w14:textId="77777777" w:rsidR="00354007" w:rsidRPr="006453CD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0447C8F0" w14:textId="7121F8EF" w:rsidR="00354007" w:rsidRDefault="00354007" w:rsidP="00354007">
      <w:pPr>
        <w:pStyle w:val="Ttulo2"/>
        <w:rPr>
          <w:lang w:val="pt-PT"/>
        </w:rPr>
      </w:pPr>
      <w:bookmarkStart w:id="7" w:name="_Toc84436604"/>
      <w:r>
        <w:rPr>
          <w:lang w:val="pt-PT"/>
        </w:rPr>
        <w:t>Descrição do problema</w:t>
      </w:r>
      <w:bookmarkEnd w:id="7"/>
    </w:p>
    <w:p w14:paraId="3F57DCE3" w14:textId="6581AB6D" w:rsidR="00354007" w:rsidRDefault="00354007" w:rsidP="008833AB">
      <w:pPr>
        <w:spacing w:line="360" w:lineRule="auto"/>
        <w:jc w:val="both"/>
        <w:rPr>
          <w:lang w:val="pt-PT"/>
        </w:rPr>
      </w:pPr>
      <w:r>
        <w:rPr>
          <w:lang w:val="pt-PT"/>
        </w:rPr>
        <w:t>De forma a proceder a uma comparação entre os dois formatos de dados (JSON e MessagePack), procedeu-se à criação de métodos para</w:t>
      </w:r>
      <w:r w:rsidR="008833AB">
        <w:rPr>
          <w:lang w:val="pt-PT"/>
        </w:rPr>
        <w:t xml:space="preserve"> a geração de um grande volume de dados (</w:t>
      </w:r>
      <w:proofErr w:type="spellStart"/>
      <w:r w:rsidR="008833AB">
        <w:rPr>
          <w:i/>
          <w:iCs/>
          <w:lang w:val="pt-PT"/>
        </w:rPr>
        <w:t>Pets</w:t>
      </w:r>
      <w:proofErr w:type="spellEnd"/>
      <w:r w:rsidR="008833AB">
        <w:rPr>
          <w:i/>
          <w:iCs/>
          <w:lang w:val="pt-PT"/>
        </w:rPr>
        <w:t xml:space="preserve"> </w:t>
      </w:r>
      <w:r w:rsidR="008833AB">
        <w:rPr>
          <w:lang w:val="pt-PT"/>
        </w:rPr>
        <w:t xml:space="preserve">e </w:t>
      </w:r>
      <w:proofErr w:type="spellStart"/>
      <w:r w:rsidR="008833AB">
        <w:rPr>
          <w:i/>
          <w:iCs/>
          <w:lang w:val="pt-PT"/>
        </w:rPr>
        <w:t>Owners</w:t>
      </w:r>
      <w:proofErr w:type="spellEnd"/>
      <w:r w:rsidR="008833AB">
        <w:rPr>
          <w:lang w:val="pt-PT"/>
        </w:rPr>
        <w:t>), funções para</w:t>
      </w:r>
      <w:r>
        <w:rPr>
          <w:lang w:val="pt-PT"/>
        </w:rPr>
        <w:t xml:space="preserve"> serializar e desserializar informação</w:t>
      </w:r>
      <w:r w:rsidR="008833AB">
        <w:rPr>
          <w:lang w:val="pt-PT"/>
        </w:rPr>
        <w:t xml:space="preserve"> para cada um dos formatos, contagem do tempo de cada formato de dados para cada operação (serialização e desserialização) e tamanho do ficheiro de cada formato após se elaborar a serialização dos dados.</w:t>
      </w:r>
    </w:p>
    <w:p w14:paraId="3A9A5E9F" w14:textId="6F3A6980" w:rsidR="008833AB" w:rsidRDefault="008833AB" w:rsidP="008833AB">
      <w:pPr>
        <w:pStyle w:val="Ttulo2"/>
        <w:rPr>
          <w:lang w:val="pt-PT"/>
        </w:rPr>
      </w:pPr>
      <w:bookmarkStart w:id="8" w:name="_Toc84436605"/>
      <w:r>
        <w:rPr>
          <w:lang w:val="pt-PT"/>
        </w:rPr>
        <w:t>Condições experimentais</w:t>
      </w:r>
      <w:bookmarkEnd w:id="8"/>
    </w:p>
    <w:p w14:paraId="2EEE4C23" w14:textId="098FA9F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IDE</w:t>
      </w:r>
      <w:r>
        <w:rPr>
          <w:lang w:val="pt-PT"/>
        </w:rPr>
        <w:t xml:space="preserve">: </w:t>
      </w:r>
      <w:proofErr w:type="spellStart"/>
      <w:r w:rsidRPr="008833AB">
        <w:rPr>
          <w:i/>
          <w:iCs/>
          <w:lang w:val="pt-PT"/>
        </w:rPr>
        <w:t>Py</w:t>
      </w:r>
      <w:r>
        <w:rPr>
          <w:i/>
          <w:iCs/>
          <w:lang w:val="pt-PT"/>
        </w:rPr>
        <w:t>C</w:t>
      </w:r>
      <w:r w:rsidRPr="008833AB">
        <w:rPr>
          <w:i/>
          <w:iCs/>
          <w:lang w:val="pt-PT"/>
        </w:rPr>
        <w:t>harm</w:t>
      </w:r>
      <w:proofErr w:type="spellEnd"/>
      <w:r>
        <w:rPr>
          <w:lang w:val="pt-PT"/>
        </w:rPr>
        <w:t xml:space="preserve"> 2021</w:t>
      </w:r>
    </w:p>
    <w:p w14:paraId="4BBA8BA6" w14:textId="12D56B01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Linguagem de Programação</w:t>
      </w:r>
      <w:r>
        <w:rPr>
          <w:lang w:val="pt-PT"/>
        </w:rPr>
        <w:t>: Python 3.</w:t>
      </w:r>
      <w:r w:rsidR="002E3404">
        <w:rPr>
          <w:lang w:val="pt-PT"/>
        </w:rPr>
        <w:t>9</w:t>
      </w:r>
    </w:p>
    <w:p w14:paraId="37826F4E" w14:textId="08B4CF80" w:rsidR="002E3404" w:rsidRDefault="002E3404" w:rsidP="002E3404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José Miguel</w:t>
      </w:r>
    </w:p>
    <w:p w14:paraId="73B765E0" w14:textId="2A938F2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8833AB">
        <w:rPr>
          <w:lang w:val="pt-PT"/>
        </w:rPr>
        <w:t>2,6 GHz Intel Core i7</w:t>
      </w:r>
    </w:p>
    <w:p w14:paraId="79E822BC" w14:textId="317D9785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8833AB">
        <w:rPr>
          <w:lang w:val="pt-PT"/>
        </w:rPr>
        <w:t xml:space="preserve">AMD </w:t>
      </w:r>
      <w:proofErr w:type="spellStart"/>
      <w:r w:rsidRPr="008833AB">
        <w:rPr>
          <w:lang w:val="pt-PT"/>
        </w:rPr>
        <w:t>Radeon</w:t>
      </w:r>
      <w:proofErr w:type="spellEnd"/>
      <w:r w:rsidRPr="008833AB">
        <w:rPr>
          <w:lang w:val="pt-PT"/>
        </w:rPr>
        <w:t xml:space="preserve"> Pro 5300M 4 GB</w:t>
      </w:r>
    </w:p>
    <w:p w14:paraId="3A2A92E6" w14:textId="2076D3F7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 w:rsidRPr="008833AB">
        <w:rPr>
          <w:lang w:val="pt-PT"/>
        </w:rPr>
        <w:t>16 GB 2667 MHz DDR4</w:t>
      </w:r>
    </w:p>
    <w:p w14:paraId="09AE72F7" w14:textId="35F6D3D1" w:rsidR="002E3404" w:rsidRDefault="002E3404" w:rsidP="008833AB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>: 512GB SSD</w:t>
      </w:r>
    </w:p>
    <w:p w14:paraId="5928BFBB" w14:textId="21CE77AC" w:rsidR="00057386" w:rsidRDefault="00057386" w:rsidP="008833AB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MacOS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BigSur</w:t>
      </w:r>
      <w:proofErr w:type="spellEnd"/>
    </w:p>
    <w:p w14:paraId="4107D5F8" w14:textId="5A7138CD" w:rsidR="00057386" w:rsidRDefault="00057386" w:rsidP="00057386">
      <w:pPr>
        <w:spacing w:line="360" w:lineRule="auto"/>
        <w:jc w:val="center"/>
        <w:rPr>
          <w:lang w:val="pt-PT"/>
        </w:rPr>
      </w:pPr>
      <w:r>
        <w:rPr>
          <w:lang w:val="pt-PT"/>
        </w:rPr>
        <w:lastRenderedPageBreak/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Diogo</w:t>
      </w:r>
      <w:r>
        <w:rPr>
          <w:lang w:val="pt-PT"/>
        </w:rPr>
        <w:t xml:space="preserve"> </w:t>
      </w:r>
      <w:r>
        <w:rPr>
          <w:lang w:val="pt-PT"/>
        </w:rPr>
        <w:t>Filipe</w:t>
      </w:r>
    </w:p>
    <w:p w14:paraId="6FB4AF98" w14:textId="77777777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057386">
        <w:rPr>
          <w:lang w:val="pt-PT"/>
        </w:rPr>
        <w:t>Intel Core i7-7500U CPU 2.70</w:t>
      </w:r>
      <w:r>
        <w:rPr>
          <w:lang w:val="pt-PT"/>
        </w:rPr>
        <w:t>-</w:t>
      </w:r>
      <w:r w:rsidRPr="00057386">
        <w:rPr>
          <w:lang w:val="pt-PT"/>
        </w:rPr>
        <w:t>2.90</w:t>
      </w:r>
      <w:r>
        <w:rPr>
          <w:lang w:val="pt-PT"/>
        </w:rPr>
        <w:t xml:space="preserve"> </w:t>
      </w:r>
      <w:r w:rsidRPr="00057386">
        <w:rPr>
          <w:lang w:val="pt-PT"/>
        </w:rPr>
        <w:t>GHz</w:t>
      </w:r>
    </w:p>
    <w:p w14:paraId="468626DF" w14:textId="349208A4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AMD </w:t>
      </w:r>
      <w:proofErr w:type="spellStart"/>
      <w:r w:rsidRPr="00057386">
        <w:rPr>
          <w:lang w:val="pt-PT"/>
        </w:rPr>
        <w:t>Radeon</w:t>
      </w:r>
      <w:proofErr w:type="spellEnd"/>
      <w:r w:rsidRPr="00057386">
        <w:rPr>
          <w:lang w:val="pt-PT"/>
        </w:rPr>
        <w:t xml:space="preserve"> R7 M340 </w:t>
      </w:r>
    </w:p>
    <w:p w14:paraId="4F798A06" w14:textId="3E6F934D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>
        <w:rPr>
          <w:lang w:val="pt-PT"/>
        </w:rPr>
        <w:t>8 GB</w:t>
      </w:r>
    </w:p>
    <w:p w14:paraId="24FBFD16" w14:textId="77777777" w:rsidR="00057386" w:rsidRDefault="00057386" w:rsidP="00057386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 xml:space="preserve">: </w:t>
      </w:r>
      <w:r w:rsidRPr="00057386">
        <w:rPr>
          <w:lang w:val="pt-PT"/>
        </w:rPr>
        <w:t>Samsung SSD 860 EVO 500GB</w:t>
      </w:r>
    </w:p>
    <w:p w14:paraId="0F7A1B66" w14:textId="5CAF4005" w:rsidR="00057386" w:rsidRDefault="00057386" w:rsidP="00057386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Windows 10 </w:t>
      </w:r>
      <w:proofErr w:type="spellStart"/>
      <w:r w:rsidRPr="00057386">
        <w:rPr>
          <w:lang w:val="pt-PT"/>
        </w:rPr>
        <w:t>Home</w:t>
      </w:r>
      <w:proofErr w:type="spellEnd"/>
    </w:p>
    <w:p w14:paraId="5E1BFC31" w14:textId="72A6BA57" w:rsidR="008833AB" w:rsidRDefault="008833AB" w:rsidP="008833AB">
      <w:pPr>
        <w:spacing w:line="360" w:lineRule="auto"/>
        <w:rPr>
          <w:lang w:val="pt-PT"/>
        </w:rPr>
      </w:pPr>
    </w:p>
    <w:p w14:paraId="5A9AE11A" w14:textId="5CD98967" w:rsidR="00FE0DA9" w:rsidRDefault="00FE0DA9" w:rsidP="00FE0DA9">
      <w:pPr>
        <w:pStyle w:val="Ttulo2"/>
        <w:rPr>
          <w:lang w:val="pt-PT"/>
        </w:rPr>
      </w:pPr>
      <w:bookmarkStart w:id="9" w:name="_Toc84436606"/>
      <w:r>
        <w:rPr>
          <w:lang w:val="pt-PT"/>
        </w:rPr>
        <w:t>Resultados experimentais</w:t>
      </w:r>
      <w:bookmarkEnd w:id="9"/>
    </w:p>
    <w:p w14:paraId="6B690401" w14:textId="62060DA8" w:rsidR="00FE0DA9" w:rsidRDefault="00FE0DA9" w:rsidP="00FE0DA9">
      <w:pPr>
        <w:spacing w:line="276" w:lineRule="auto"/>
        <w:rPr>
          <w:lang w:val="pt-PT"/>
        </w:rPr>
      </w:pPr>
      <w:r>
        <w:rPr>
          <w:lang w:val="pt-PT"/>
        </w:rPr>
        <w:t>De modo a estabelecer uma comparação entre os dois formatos de dados foram realizadas experiências tendo por base os seguintes princípios:</w:t>
      </w:r>
    </w:p>
    <w:p w14:paraId="1D46D1B5" w14:textId="5572755A" w:rsidR="00FE0DA9" w:rsidRDefault="00FE0DA9" w:rsidP="00FE0DA9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Número de dados gerados;</w:t>
      </w:r>
    </w:p>
    <w:p w14:paraId="4DE3BF94" w14:textId="41446C0A" w:rsidR="00FE0DA9" w:rsidRDefault="00FE0DA9" w:rsidP="00FE0DA9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Média do tempo ocorrido no processo de serialização/desserialização;</w:t>
      </w:r>
    </w:p>
    <w:p w14:paraId="78F18EF3" w14:textId="6A3E3A8A" w:rsidR="00FE0DA9" w:rsidRDefault="00FE0DA9" w:rsidP="00FE0DA9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Desvio padrão;</w:t>
      </w:r>
    </w:p>
    <w:p w14:paraId="007E489B" w14:textId="16A439CF" w:rsidR="00F16A03" w:rsidRDefault="00F6150C" w:rsidP="002E3404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54A86B4" wp14:editId="2425A0B2">
                <wp:simplePos x="0" y="0"/>
                <wp:positionH relativeFrom="column">
                  <wp:posOffset>-1310640</wp:posOffset>
                </wp:positionH>
                <wp:positionV relativeFrom="paragraph">
                  <wp:posOffset>770939</wp:posOffset>
                </wp:positionV>
                <wp:extent cx="7573645" cy="1861185"/>
                <wp:effectExtent l="0" t="0" r="0" b="5715"/>
                <wp:wrapTight wrapText="bothSides">
                  <wp:wrapPolygon edited="0">
                    <wp:start x="0" y="0"/>
                    <wp:lineTo x="0" y="21519"/>
                    <wp:lineTo x="21551" y="21519"/>
                    <wp:lineTo x="21551" y="0"/>
                    <wp:lineTo x="0" y="0"/>
                  </wp:wrapPolygon>
                </wp:wrapTight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3645" cy="1861185"/>
                          <a:chOff x="0" y="0"/>
                          <a:chExt cx="7573645" cy="1861185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1573530"/>
                            <a:ext cx="757364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935BC4" w14:textId="4918B813" w:rsidR="002E3404" w:rsidRPr="002E3404" w:rsidRDefault="002E3404" w:rsidP="002E340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184190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1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Tabela com os dados gerados pelo aluno José Miguel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44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A86B4" id="Agrupar 48" o:spid="_x0000_s1026" style="position:absolute;left:0;text-align:left;margin-left:-103.2pt;margin-top:60.7pt;width:596.35pt;height:146.55pt;z-index:251682816" coordsize="75736,186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15735;width:757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1935BC4" w14:textId="4918B813" w:rsidR="002E3404" w:rsidRPr="002E3404" w:rsidRDefault="002E3404" w:rsidP="002E340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184190">
                          <w:rPr>
                            <w:noProof/>
                            <w:color w:val="000000" w:themeColor="text1"/>
                            <w:lang w:val="pt-PT"/>
                          </w:rPr>
                          <w:t>1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- Tabela com os dados gerados pelo aluno José Miguel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8" type="#_x0000_t75" style="position:absolute;width:75590;height:144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">
                  <v:imagedata r:id="rId12" o:title=""/>
                </v:shape>
                <w10:wrap type="tight"/>
              </v:group>
            </w:pict>
          </mc:Fallback>
        </mc:AlternateContent>
      </w:r>
      <w:r w:rsidR="00FE0DA9">
        <w:rPr>
          <w:lang w:val="pt-PT"/>
        </w:rPr>
        <w:t>Tamanho do ficheiro gerado após o processo de serialização para os dois formatos;</w:t>
      </w:r>
    </w:p>
    <w:p w14:paraId="3C8FAC56" w14:textId="4F74D214" w:rsidR="00F6150C" w:rsidRPr="00F6150C" w:rsidRDefault="00F6150C" w:rsidP="00F6150C">
      <w:pPr>
        <w:ind w:left="587" w:firstLine="0"/>
        <w:rPr>
          <w:lang w:val="pt-PT"/>
        </w:rPr>
      </w:pPr>
    </w:p>
    <w:p w14:paraId="3EFE45C5" w14:textId="044DF7AF" w:rsidR="002E3404" w:rsidRPr="00057386" w:rsidRDefault="00184190" w:rsidP="00AC5564">
      <w:pPr>
        <w:pStyle w:val="PargrafodaLista"/>
        <w:ind w:left="947" w:firstLine="0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4A5ED6B" wp14:editId="2B6C2A98">
                <wp:simplePos x="0" y="0"/>
                <wp:positionH relativeFrom="column">
                  <wp:posOffset>421005</wp:posOffset>
                </wp:positionH>
                <wp:positionV relativeFrom="paragraph">
                  <wp:posOffset>0</wp:posOffset>
                </wp:positionV>
                <wp:extent cx="4246245" cy="3921125"/>
                <wp:effectExtent l="0" t="0" r="0" b="3175"/>
                <wp:wrapSquare wrapText="bothSides"/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6245" cy="3921125"/>
                          <a:chOff x="0" y="0"/>
                          <a:chExt cx="3724275" cy="3439160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93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2990215"/>
                            <a:ext cx="3724275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B46B4" w14:textId="5BD5E701" w:rsidR="00057386" w:rsidRPr="00057386" w:rsidRDefault="00057386" w:rsidP="0005738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184190">
                                <w:rPr>
                                  <w:noProof/>
                                  <w:color w:val="000000" w:themeColor="text1"/>
                                </w:rPr>
                                <w:t>2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entre o tempo de desserialização do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JSON e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5ED6B" id="Agrupar 20" o:spid="_x0000_s1029" style="position:absolute;left:0;text-align:left;margin-left:33.15pt;margin-top:0;width:334.35pt;height:308.75pt;z-index:251658240" coordsize="37242,343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">
                <v:shape id="Imagem 13" o:spid="_x0000_s1030" type="#_x0000_t75" style="position:absolute;width:37242;height:293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">
                  <v:imagedata r:id="rId14" o:title=""/>
                </v:shape>
                <v:shape id="Caixa de Texto 16" o:spid="_x0000_s1031" type="#_x0000_t202" style="position:absolute;top:29902;width:37242;height:4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" stroked="f">
                  <v:textbox inset="0,0,0,0">
                    <w:txbxContent>
                      <w:p w14:paraId="159B46B4" w14:textId="5BD5E701" w:rsidR="00057386" w:rsidRPr="00057386" w:rsidRDefault="00057386" w:rsidP="00057386">
                        <w:pPr>
                          <w:pStyle w:val="Legenda"/>
                          <w:jc w:val="center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184190">
                          <w:rPr>
                            <w:noProof/>
                            <w:color w:val="000000" w:themeColor="text1"/>
                          </w:rPr>
                          <w:t>2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entre o tempo de desserialização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323A63D" wp14:editId="6FAAC708">
                <wp:simplePos x="0" y="0"/>
                <wp:positionH relativeFrom="column">
                  <wp:posOffset>351790</wp:posOffset>
                </wp:positionH>
                <wp:positionV relativeFrom="paragraph">
                  <wp:posOffset>4220210</wp:posOffset>
                </wp:positionV>
                <wp:extent cx="4378960" cy="3913505"/>
                <wp:effectExtent l="0" t="0" r="2540" b="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13505"/>
                          <a:chOff x="0" y="0"/>
                          <a:chExt cx="3848100" cy="3439160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936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aixa de Texto 15"/>
                        <wps:cNvSpPr txBox="1"/>
                        <wps:spPr>
                          <a:xfrm>
                            <a:off x="0" y="2990215"/>
                            <a:ext cx="3848100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A1B30" w14:textId="62BB77C3" w:rsidR="00057386" w:rsidRPr="00057386" w:rsidRDefault="00057386" w:rsidP="00057386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184190">
                                <w:rPr>
                                  <w:noProof/>
                                  <w:color w:val="000000" w:themeColor="text1"/>
                                </w:rPr>
                                <w:t>3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entre o tempo de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serialização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JSON e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3A63D" id="Agrupar 19" o:spid="_x0000_s1032" style="position:absolute;left:0;text-align:left;margin-left:27.7pt;margin-top:332.3pt;width:344.8pt;height:308.15pt;z-index:251657216;mso-width-relative:margin;mso-height-relative:margin" coordsize="38481,343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">
                <v:shape id="Imagem 11" o:spid="_x0000_s1033" type="#_x0000_t75" style="position:absolute;width:38481;height:293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">
                  <v:imagedata r:id="rId16" o:title=""/>
                </v:shape>
                <v:shape id="Caixa de Texto 15" o:spid="_x0000_s1034" type="#_x0000_t202" style="position:absolute;top:29902;width:38481;height:4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" stroked="f">
                  <v:textbox inset="0,0,0,0">
                    <w:txbxContent>
                      <w:p w14:paraId="565A1B30" w14:textId="62BB77C3" w:rsidR="00057386" w:rsidRPr="00057386" w:rsidRDefault="00057386" w:rsidP="00057386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184190">
                          <w:rPr>
                            <w:noProof/>
                            <w:color w:val="000000" w:themeColor="text1"/>
                          </w:rPr>
                          <w:t>3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E1BCCD9" w14:textId="4D83C2C0" w:rsidR="002E3404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6A859E" wp14:editId="05A2787E">
                <wp:simplePos x="0" y="0"/>
                <wp:positionH relativeFrom="column">
                  <wp:posOffset>219222</wp:posOffset>
                </wp:positionH>
                <wp:positionV relativeFrom="paragraph">
                  <wp:posOffset>75760</wp:posOffset>
                </wp:positionV>
                <wp:extent cx="4499610" cy="3921907"/>
                <wp:effectExtent l="0" t="0" r="0" b="2540"/>
                <wp:wrapSquare wrapText="bothSides"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921907"/>
                          <a:chOff x="0" y="0"/>
                          <a:chExt cx="4499610" cy="3921907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3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472962"/>
                            <a:ext cx="4499610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FAB9A3" w14:textId="3CE8D7C3" w:rsidR="00AC5564" w:rsidRPr="00AC5564" w:rsidRDefault="00AC5564" w:rsidP="00AC556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184190">
                                <w:rPr>
                                  <w:noProof/>
                                  <w:color w:val="000000" w:themeColor="text1"/>
                                </w:rPr>
                                <w:t>4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tamanho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ocupado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em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disco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pelos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ficheiros</w:t>
                              </w:r>
                              <w:proofErr w:type="spellEnd"/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AC5564">
                                <w:rPr>
                                  <w:color w:val="000000" w:themeColor="text1"/>
                                </w:rPr>
                                <w:t>serializados</w:t>
                              </w:r>
                              <w:proofErr w:type="spellEnd"/>
                              <w:r w:rsidRPr="00AC5564">
                                <w:rPr>
                                  <w:noProof/>
                                  <w:color w:val="000000" w:themeColor="text1"/>
                                </w:rPr>
                                <w:t xml:space="preserve">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6A859E" id="Agrupar 35" o:spid="_x0000_s1035" style="position:absolute;left:0;text-align:left;margin-left:17.25pt;margin-top:5.95pt;width:354.3pt;height:308.8pt;z-index:251665408" coordsize="44996,392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">
                <v:shape id="Imagem 26" o:spid="_x0000_s1036" type="#_x0000_t75" style="position:absolute;width:44996;height:34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">
                  <v:imagedata r:id="rId18" o:title=""/>
                </v:shape>
                <v:shape id="Caixa de Texto 27" o:spid="_x0000_s1037" type="#_x0000_t202" style="position:absolute;top:34729;width:44996;height:44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6AFAB9A3" w14:textId="3CE8D7C3" w:rsidR="00AC5564" w:rsidRPr="00AC5564" w:rsidRDefault="00AC5564" w:rsidP="00AC556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AC5564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184190">
                          <w:rPr>
                            <w:noProof/>
                            <w:color w:val="000000" w:themeColor="text1"/>
                          </w:rPr>
                          <w:t>4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end"/>
                        </w:r>
                        <w:r w:rsidRPr="00AC5564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tamanho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ocupado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em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disco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pelos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ficheiros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serializados</w:t>
                        </w:r>
                        <w:proofErr w:type="spellEnd"/>
                        <w:r w:rsidRPr="00AC5564">
                          <w:rPr>
                            <w:noProof/>
                            <w:color w:val="000000" w:themeColor="text1"/>
                          </w:rPr>
                          <w:t xml:space="preserve">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B4A25F7" w14:textId="0115F2AC" w:rsidR="00057386" w:rsidRPr="00184190" w:rsidRDefault="00184190" w:rsidP="00184190">
      <w:pPr>
        <w:pStyle w:val="PargrafodaLista"/>
        <w:ind w:left="947" w:firstLine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CDB4AAF" wp14:editId="44F5338B">
                <wp:simplePos x="0" y="0"/>
                <wp:positionH relativeFrom="column">
                  <wp:posOffset>-1310640</wp:posOffset>
                </wp:positionH>
                <wp:positionV relativeFrom="paragraph">
                  <wp:posOffset>2210435</wp:posOffset>
                </wp:positionV>
                <wp:extent cx="75831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5606F" w14:textId="0D9850BD" w:rsidR="00184190" w:rsidRPr="00184190" w:rsidRDefault="00184190" w:rsidP="00184190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Figura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Tabela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com os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dados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gerados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pelo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aluno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84190">
                              <w:rPr>
                                <w:color w:val="000000" w:themeColor="text1"/>
                              </w:rPr>
                              <w:t>Diogo</w:t>
                            </w:r>
                            <w:proofErr w:type="spellEnd"/>
                            <w:r w:rsidRPr="00184190">
                              <w:rPr>
                                <w:color w:val="000000" w:themeColor="text1"/>
                              </w:rPr>
                              <w:t xml:space="preserve">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4AAF" id="Caixa de Texto 37" o:spid="_x0000_s1038" type="#_x0000_t202" style="position:absolute;left:0;text-align:left;margin-left:-103.2pt;margin-top:174.05pt;width:597.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" stroked="f">
                <v:textbox style="mso-fit-shape-to-text:t" inset="0,0,0,0">
                  <w:txbxContent>
                    <w:p w14:paraId="2A85606F" w14:textId="0D9850BD" w:rsidR="00184190" w:rsidRPr="00184190" w:rsidRDefault="00184190" w:rsidP="00184190">
                      <w:pPr>
                        <w:pStyle w:val="Legenda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184190">
                        <w:rPr>
                          <w:color w:val="000000" w:themeColor="text1"/>
                        </w:rPr>
                        <w:t>Figura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r w:rsidRPr="00184190">
                        <w:rPr>
                          <w:color w:val="000000" w:themeColor="text1"/>
                        </w:rPr>
                        <w:fldChar w:fldCharType="begin"/>
                      </w:r>
                      <w:r w:rsidRPr="0018419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84190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184190">
                        <w:rPr>
                          <w:color w:val="000000" w:themeColor="text1"/>
                        </w:rPr>
                        <w:fldChar w:fldCharType="end"/>
                      </w:r>
                      <w:r w:rsidRPr="00184190">
                        <w:rPr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Tabela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com os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dados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gerados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pelo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aluno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Diogo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Filipe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84190">
        <w:rPr>
          <w:lang w:val="pt-PT"/>
        </w:rPr>
        <w:drawing>
          <wp:anchor distT="0" distB="0" distL="114300" distR="114300" simplePos="0" relativeHeight="251666432" behindDoc="1" locked="0" layoutInCell="1" allowOverlap="1" wp14:anchorId="0B07988F" wp14:editId="0DC73710">
            <wp:simplePos x="0" y="0"/>
            <wp:positionH relativeFrom="column">
              <wp:posOffset>-1310640</wp:posOffset>
            </wp:positionH>
            <wp:positionV relativeFrom="paragraph">
              <wp:posOffset>289560</wp:posOffset>
            </wp:positionV>
            <wp:extent cx="7583170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75E31" w14:textId="1A250CDB" w:rsidR="00057386" w:rsidRPr="00184190" w:rsidRDefault="00057386" w:rsidP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21AF2CE" w14:textId="17FDF20E" w:rsidR="00184190" w:rsidRDefault="00F6150C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DDB2CD2" wp14:editId="41CA15A9">
                <wp:simplePos x="0" y="0"/>
                <wp:positionH relativeFrom="column">
                  <wp:posOffset>465455</wp:posOffset>
                </wp:positionH>
                <wp:positionV relativeFrom="paragraph">
                  <wp:posOffset>4323715</wp:posOffset>
                </wp:positionV>
                <wp:extent cx="4394835" cy="3795395"/>
                <wp:effectExtent l="0" t="0" r="0" b="1905"/>
                <wp:wrapSquare wrapText="bothSides"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835" cy="3795395"/>
                          <a:chOff x="0" y="0"/>
                          <a:chExt cx="4394835" cy="3795395"/>
                        </a:xfrm>
                      </wpg:grpSpPr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450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0" y="3507740"/>
                            <a:ext cx="439483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79EF4" w14:textId="568F5C96" w:rsidR="00184190" w:rsidRPr="00184190" w:rsidRDefault="00184190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7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entre o tempo de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serialização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B2CD2" id="Agrupar 41" o:spid="_x0000_s1039" style="position:absolute;margin-left:36.65pt;margin-top:340.45pt;width:346.05pt;height:298.85pt;z-index:251673600" coordsize="43948,379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">
                <v:shape id="Imagem 38" o:spid="_x0000_s1040" type="#_x0000_t75" style="position:absolute;width:43948;height:345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">
                  <v:imagedata r:id="rId21" o:title=""/>
                </v:shape>
                <v:shape id="Caixa de Texto 40" o:spid="_x0000_s1041" type="#_x0000_t202" style="position:absolute;top:35077;width:43948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7CC79EF4" w14:textId="568F5C96" w:rsidR="00184190" w:rsidRPr="00184190" w:rsidRDefault="00184190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7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AD189C1" wp14:editId="00ADBF7B">
                <wp:simplePos x="0" y="0"/>
                <wp:positionH relativeFrom="column">
                  <wp:posOffset>462280</wp:posOffset>
                </wp:positionH>
                <wp:positionV relativeFrom="paragraph">
                  <wp:posOffset>0</wp:posOffset>
                </wp:positionV>
                <wp:extent cx="4396105" cy="4103370"/>
                <wp:effectExtent l="0" t="0" r="0" b="0"/>
                <wp:wrapSquare wrapText="bothSides"/>
                <wp:docPr id="46" name="Agrupar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4103370"/>
                          <a:chOff x="0" y="0"/>
                          <a:chExt cx="4396105" cy="4103370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96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Caixa de Texto 42"/>
                        <wps:cNvSpPr txBox="1"/>
                        <wps:spPr>
                          <a:xfrm>
                            <a:off x="0" y="3815715"/>
                            <a:ext cx="439610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84869" w14:textId="4CE3DEAC" w:rsidR="00184190" w:rsidRPr="00184190" w:rsidRDefault="00184190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6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Diferença entre o tempo de desserialização do formato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89C1" id="Agrupar 46" o:spid="_x0000_s1042" style="position:absolute;margin-left:36.4pt;margin-top:0;width:346.15pt;height:323.1pt;z-index:251676672" coordsize="43961,4103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">
                <v:shape id="Imagem 39" o:spid="_x0000_s1043" type="#_x0000_t75" style="position:absolute;width:43961;height:34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">
                  <v:imagedata r:id="rId23" o:title=""/>
                </v:shape>
                <v:shape id="Caixa de Texto 42" o:spid="_x0000_s1044" type="#_x0000_t202" style="position:absolute;top:38157;width:4396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2AE84869" w14:textId="4CE3DEAC" w:rsidR="00184190" w:rsidRPr="00184190" w:rsidRDefault="00184190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  <w:lang w:val="pt-PT"/>
                          </w:rPr>
                          <w:t>6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 - Diferença entre o tempo de desserialização do formato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  <w:lang w:val="pt-PT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84190">
        <w:rPr>
          <w:lang w:val="pt-PT"/>
        </w:rPr>
        <w:br w:type="page"/>
      </w:r>
    </w:p>
    <w:p w14:paraId="6C1B1E0E" w14:textId="1C057F54" w:rsidR="00184190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9F28605" wp14:editId="0679AAF3">
                <wp:simplePos x="0" y="0"/>
                <wp:positionH relativeFrom="column">
                  <wp:posOffset>439029</wp:posOffset>
                </wp:positionH>
                <wp:positionV relativeFrom="paragraph">
                  <wp:posOffset>440</wp:posOffset>
                </wp:positionV>
                <wp:extent cx="4149725" cy="3754755"/>
                <wp:effectExtent l="0" t="0" r="3175" b="4445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3754755"/>
                          <a:chOff x="0" y="0"/>
                          <a:chExt cx="4149725" cy="3754755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28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3305810"/>
                            <a:ext cx="4149725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BC32E" w14:textId="7078BF31" w:rsidR="00184190" w:rsidRPr="00184190" w:rsidRDefault="00184190" w:rsidP="00184190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Figura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184190">
                                <w:rPr>
                                  <w:noProof/>
                                  <w:color w:val="000000" w:themeColor="text1"/>
                                </w:rPr>
                                <w:t>8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Diferença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tamanho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ocupado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em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disco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pelos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ficheiros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serializados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no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28605" id="Agrupar 45" o:spid="_x0000_s1045" style="position:absolute;left:0;text-align:left;margin-left:34.55pt;margin-top:.05pt;width:326.75pt;height:295.65pt;z-index:251680768" coordsize="41497,37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">
                <v:shape id="Imagem 43" o:spid="_x0000_s1046" type="#_x0000_t75" style="position:absolute;width:41497;height:3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">
                  <v:imagedata r:id="rId25" o:title=""/>
                </v:shape>
                <v:shape id="Caixa de Texto 44" o:spid="_x0000_s1047" type="#_x0000_t202" style="position:absolute;top:33058;width:41497;height:4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398BC32E" w14:textId="7078BF31" w:rsidR="00184190" w:rsidRPr="00184190" w:rsidRDefault="00184190" w:rsidP="00184190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184190">
                          <w:rPr>
                            <w:noProof/>
                            <w:color w:val="000000" w:themeColor="text1"/>
                          </w:rPr>
                          <w:t>8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tamanho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ocupado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em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disco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pelos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ficheiros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serializados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no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3B802B3" w14:textId="05638EF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611F3E7" w14:textId="5A3F721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65498FE9" w14:textId="31545CED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AF10A2F" w14:textId="2C8A325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CB9B208" w14:textId="205FC898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59F45B0" w14:textId="1A413BF1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3A55F92" w14:textId="0A5047C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4DE2157" w14:textId="18B1D91B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9E293C2" w14:textId="0426BB2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BBEFA07" w14:textId="6CB119D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3A8B5EC" w14:textId="4A48E672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06AD8EE5" w14:textId="249775F3" w:rsidR="00057386" w:rsidRDefault="00057386" w:rsidP="00FE0DA9">
      <w:pPr>
        <w:pStyle w:val="PargrafodaLista"/>
        <w:ind w:left="947" w:firstLine="0"/>
        <w:rPr>
          <w:lang w:val="pt-PT"/>
        </w:rPr>
      </w:pPr>
    </w:p>
    <w:p w14:paraId="6194C1D2" w14:textId="08522C36" w:rsidR="00F6150C" w:rsidRDefault="00F6150C" w:rsidP="00FE0DA9">
      <w:pPr>
        <w:pStyle w:val="PargrafodaLista"/>
        <w:ind w:left="947" w:firstLine="0"/>
        <w:rPr>
          <w:lang w:val="pt-PT"/>
        </w:rPr>
      </w:pPr>
    </w:p>
    <w:p w14:paraId="508F45EA" w14:textId="21F681DB" w:rsidR="00184190" w:rsidRDefault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lang w:val="pt-PT"/>
        </w:rPr>
        <w:br w:type="page"/>
      </w:r>
    </w:p>
    <w:p w14:paraId="7E41E241" w14:textId="48E1B63F" w:rsidR="00DD4F47" w:rsidRDefault="00AC259E" w:rsidP="00DD4F47">
      <w:pPr>
        <w:pStyle w:val="Ttulo1"/>
        <w:rPr>
          <w:lang w:val="pt-PT"/>
        </w:rPr>
      </w:pPr>
      <w:bookmarkStart w:id="10" w:name="_Toc84436607"/>
      <w:r>
        <w:rPr>
          <w:lang w:val="pt-PT"/>
        </w:rPr>
        <w:lastRenderedPageBreak/>
        <w:t>Análise do código fonte</w:t>
      </w:r>
      <w:bookmarkEnd w:id="10"/>
    </w:p>
    <w:p w14:paraId="00026FD7" w14:textId="506D3FA6" w:rsidR="00DD4F47" w:rsidRDefault="00DD4F47" w:rsidP="00DD4F47">
      <w:pPr>
        <w:spacing w:line="276" w:lineRule="auto"/>
        <w:ind w:firstLine="544"/>
        <w:jc w:val="both"/>
        <w:rPr>
          <w:lang w:val="pt-PT"/>
        </w:rPr>
      </w:pPr>
      <w:r w:rsidRPr="00DD4F47">
        <w:rPr>
          <w:lang w:val="pt-PT"/>
        </w:rPr>
        <w:t xml:space="preserve">Neste projeto, começámos por elaborar as classes </w:t>
      </w:r>
      <w:proofErr w:type="spellStart"/>
      <w:r w:rsidRPr="00DD4F47">
        <w:rPr>
          <w:i/>
          <w:iCs/>
          <w:lang w:val="pt-PT"/>
        </w:rPr>
        <w:t>Pet</w:t>
      </w:r>
      <w:proofErr w:type="spellEnd"/>
      <w:r w:rsidRPr="00DD4F47">
        <w:rPr>
          <w:lang w:val="pt-PT"/>
        </w:rPr>
        <w:t xml:space="preserve"> e </w:t>
      </w:r>
      <w:proofErr w:type="spellStart"/>
      <w:r w:rsidRPr="00DD4F47">
        <w:rPr>
          <w:i/>
          <w:iCs/>
          <w:lang w:val="pt-PT"/>
        </w:rPr>
        <w:t>Owner</w:t>
      </w:r>
      <w:proofErr w:type="spellEnd"/>
      <w:r w:rsidRPr="00DD4F47">
        <w:rPr>
          <w:lang w:val="pt-PT"/>
        </w:rPr>
        <w:t xml:space="preserve"> descritas na secção </w:t>
      </w:r>
      <w:r w:rsidRPr="00DD4F47">
        <w:rPr>
          <w:b/>
          <w:bCs/>
          <w:lang w:val="pt-PT"/>
        </w:rPr>
        <w:t>4.1</w:t>
      </w:r>
      <w:r w:rsidRPr="00DD4F47">
        <w:rPr>
          <w:lang w:val="pt-PT"/>
        </w:rPr>
        <w:t xml:space="preserve">. De seguida, começámos por elaborar o processo de serialização do </w:t>
      </w:r>
      <w:r w:rsidRPr="00DD4F47">
        <w:rPr>
          <w:i/>
          <w:iCs/>
          <w:lang w:val="pt-PT"/>
        </w:rPr>
        <w:t>JSON</w:t>
      </w:r>
      <w:r w:rsidRPr="00DD4F47">
        <w:rPr>
          <w:lang w:val="pt-PT"/>
        </w:rPr>
        <w:t xml:space="preserve"> através da função criada nas linhas 32-67. Nesta função são criados dois ficheiros de texto “json_time_s.txt” e “json_time_d.txt” que servirão para guardar os tempos de serialização e de desserialização, respetivamente, durante as várias repetições dessas mesmas operações de modo a calcular a média e o desvio padrão desse processo. </w:t>
      </w:r>
    </w:p>
    <w:p w14:paraId="5D40565B" w14:textId="77777777" w:rsidR="00DD4F47" w:rsidRDefault="00DD4F47" w:rsidP="00DD4F47">
      <w:pPr>
        <w:spacing w:line="276" w:lineRule="auto"/>
        <w:ind w:firstLine="544"/>
        <w:jc w:val="both"/>
        <w:rPr>
          <w:lang w:val="pt-PT"/>
        </w:rPr>
      </w:pPr>
    </w:p>
    <w:p w14:paraId="6A50D9FA" w14:textId="30931990" w:rsidR="00DD4F47" w:rsidRPr="00E250C5" w:rsidRDefault="00DD4F47" w:rsidP="00DD4F47">
      <w:pPr>
        <w:spacing w:line="276" w:lineRule="auto"/>
        <w:ind w:firstLine="544"/>
        <w:jc w:val="both"/>
        <w:rPr>
          <w:lang w:val="pt-PT"/>
        </w:rPr>
      </w:pPr>
      <w:r w:rsidRPr="00DD4F47">
        <w:rPr>
          <w:lang w:val="pt-PT"/>
        </w:rPr>
        <w:t xml:space="preserve">Seguidamente, cria-se outro ficheiro de texto (“json_serialized.txt”) que guardará a informação </w:t>
      </w:r>
      <w:r w:rsidRPr="00DD4F47">
        <w:rPr>
          <w:i/>
          <w:iCs/>
          <w:lang w:val="pt-PT"/>
        </w:rPr>
        <w:t>JSON</w:t>
      </w:r>
      <w:r w:rsidRPr="00DD4F47">
        <w:rPr>
          <w:lang w:val="pt-PT"/>
        </w:rPr>
        <w:t xml:space="preserve"> serializada de forma a obter o espaço que ocupa em disco. Através do método </w:t>
      </w:r>
      <w:proofErr w:type="spellStart"/>
      <w:proofErr w:type="gramStart"/>
      <w:r w:rsidRPr="00DD4F47">
        <w:rPr>
          <w:b/>
          <w:bCs/>
          <w:lang w:val="pt-PT"/>
        </w:rPr>
        <w:t>json.dump</w:t>
      </w:r>
      <w:proofErr w:type="spellEnd"/>
      <w:proofErr w:type="gramEnd"/>
      <w:r w:rsidRPr="00DD4F47">
        <w:rPr>
          <w:b/>
          <w:bCs/>
          <w:lang w:val="pt-PT"/>
        </w:rPr>
        <w:t xml:space="preserve">(data, f, </w:t>
      </w:r>
      <w:proofErr w:type="spellStart"/>
      <w:r w:rsidRPr="00DD4F47">
        <w:rPr>
          <w:b/>
          <w:bCs/>
          <w:lang w:val="pt-PT"/>
        </w:rPr>
        <w:t>cls</w:t>
      </w:r>
      <w:proofErr w:type="spellEnd"/>
      <w:r w:rsidRPr="00DD4F47">
        <w:rPr>
          <w:b/>
          <w:bCs/>
          <w:lang w:val="pt-PT"/>
        </w:rPr>
        <w:t>=</w:t>
      </w:r>
      <w:proofErr w:type="spellStart"/>
      <w:r w:rsidRPr="00DD4F47">
        <w:rPr>
          <w:b/>
          <w:bCs/>
          <w:lang w:val="pt-PT"/>
        </w:rPr>
        <w:t>Encoder</w:t>
      </w:r>
      <w:proofErr w:type="spellEnd"/>
      <w:r w:rsidRPr="00DD4F47">
        <w:rPr>
          <w:lang w:val="pt-PT"/>
        </w:rPr>
        <w:t>), é serializado o objeto “</w:t>
      </w:r>
      <w:r w:rsidRPr="00DD4F47">
        <w:rPr>
          <w:i/>
          <w:iCs/>
          <w:lang w:val="pt-PT"/>
        </w:rPr>
        <w:t>data</w:t>
      </w:r>
      <w:r w:rsidRPr="00DD4F47">
        <w:rPr>
          <w:lang w:val="pt-PT"/>
        </w:rPr>
        <w:t xml:space="preserve">” para um </w:t>
      </w:r>
      <w:r w:rsidRPr="00DD4F47">
        <w:rPr>
          <w:i/>
          <w:iCs/>
          <w:lang w:val="pt-PT"/>
        </w:rPr>
        <w:t>file</w:t>
      </w:r>
      <w:r w:rsidRPr="00DD4F47">
        <w:rPr>
          <w:lang w:val="pt-PT"/>
        </w:rPr>
        <w:t xml:space="preserve"> </w:t>
      </w:r>
      <w:r w:rsidRPr="00DD4F47">
        <w:rPr>
          <w:i/>
          <w:iCs/>
          <w:lang w:val="pt-PT"/>
        </w:rPr>
        <w:t>pointer</w:t>
      </w:r>
      <w:r w:rsidRPr="00DD4F47">
        <w:rPr>
          <w:lang w:val="pt-PT"/>
        </w:rPr>
        <w:t xml:space="preserve"> </w:t>
      </w:r>
      <w:r w:rsidRPr="00DD4F47">
        <w:rPr>
          <w:b/>
          <w:bCs/>
          <w:lang w:val="pt-PT"/>
        </w:rPr>
        <w:t>f</w:t>
      </w:r>
      <w:r w:rsidRPr="00DD4F47">
        <w:rPr>
          <w:lang w:val="pt-PT"/>
        </w:rPr>
        <w:t xml:space="preserve"> usando como </w:t>
      </w:r>
      <w:proofErr w:type="spellStart"/>
      <w:r w:rsidRPr="00DD4F47">
        <w:rPr>
          <w:i/>
          <w:iCs/>
          <w:lang w:val="pt-PT"/>
        </w:rPr>
        <w:t>Enconder</w:t>
      </w:r>
      <w:proofErr w:type="spellEnd"/>
      <w:r w:rsidRPr="00DD4F47">
        <w:rPr>
          <w:lang w:val="pt-PT"/>
        </w:rPr>
        <w:t xml:space="preserve"> a função especificada no parâmetro </w:t>
      </w:r>
      <w:proofErr w:type="spellStart"/>
      <w:r w:rsidRPr="00DD4F47">
        <w:rPr>
          <w:b/>
          <w:bCs/>
          <w:lang w:val="pt-PT"/>
        </w:rPr>
        <w:t>cls</w:t>
      </w:r>
      <w:proofErr w:type="spellEnd"/>
      <w:r w:rsidR="00E250C5">
        <w:rPr>
          <w:lang w:val="pt-PT"/>
        </w:rPr>
        <w:t xml:space="preserve"> e, através do método </w:t>
      </w:r>
      <w:proofErr w:type="spellStart"/>
      <w:r w:rsidR="00E250C5">
        <w:rPr>
          <w:b/>
          <w:bCs/>
          <w:lang w:val="pt-PT"/>
        </w:rPr>
        <w:t>json.load</w:t>
      </w:r>
      <w:proofErr w:type="spellEnd"/>
      <w:r w:rsidR="00E250C5">
        <w:rPr>
          <w:b/>
          <w:bCs/>
          <w:lang w:val="pt-PT"/>
        </w:rPr>
        <w:t>(f)</w:t>
      </w:r>
      <w:r w:rsidR="00E250C5">
        <w:rPr>
          <w:lang w:val="pt-PT"/>
        </w:rPr>
        <w:t xml:space="preserve"> ocorre a desserialização do </w:t>
      </w:r>
      <w:r w:rsidR="00E250C5">
        <w:rPr>
          <w:i/>
          <w:iCs/>
          <w:lang w:val="pt-PT"/>
        </w:rPr>
        <w:t>file pointer</w:t>
      </w:r>
      <w:r w:rsidR="00E250C5">
        <w:rPr>
          <w:lang w:val="pt-PT"/>
        </w:rPr>
        <w:t xml:space="preserve"> </w:t>
      </w:r>
      <w:r w:rsidR="00E250C5">
        <w:rPr>
          <w:b/>
          <w:bCs/>
          <w:lang w:val="pt-PT"/>
        </w:rPr>
        <w:t>f</w:t>
      </w:r>
      <w:r w:rsidR="00E250C5">
        <w:rPr>
          <w:lang w:val="pt-PT"/>
        </w:rPr>
        <w:t xml:space="preserve"> que contém um documento JSON para um objeto Python.</w:t>
      </w:r>
    </w:p>
    <w:p w14:paraId="0F07BBDD" w14:textId="3724153B" w:rsidR="00DD4F47" w:rsidRPr="00DD4F47" w:rsidRDefault="00DD4F47" w:rsidP="00DD4F47">
      <w:pPr>
        <w:spacing w:line="276" w:lineRule="auto"/>
        <w:ind w:firstLine="0"/>
        <w:jc w:val="both"/>
        <w:rPr>
          <w:lang w:val="pt-PT"/>
        </w:rPr>
      </w:pPr>
      <w:r>
        <w:rPr>
          <w:lang w:val="pt-PT"/>
        </w:rPr>
        <w:tab/>
        <w:t xml:space="preserve">Através das variáveis </w:t>
      </w:r>
      <w:r>
        <w:rPr>
          <w:i/>
          <w:iCs/>
          <w:lang w:val="pt-PT"/>
        </w:rPr>
        <w:t>“</w:t>
      </w:r>
      <w:proofErr w:type="spellStart"/>
      <w:r>
        <w:rPr>
          <w:i/>
          <w:iCs/>
          <w:lang w:val="pt-PT"/>
        </w:rPr>
        <w:t>startS</w:t>
      </w:r>
      <w:proofErr w:type="spellEnd"/>
      <w:r>
        <w:rPr>
          <w:i/>
          <w:iCs/>
          <w:lang w:val="pt-PT"/>
        </w:rPr>
        <w:t>”, “</w:t>
      </w:r>
      <w:proofErr w:type="spellStart"/>
      <w:r>
        <w:rPr>
          <w:i/>
          <w:iCs/>
          <w:lang w:val="pt-PT"/>
        </w:rPr>
        <w:t>endS</w:t>
      </w:r>
      <w:proofErr w:type="spellEnd"/>
      <w:r>
        <w:rPr>
          <w:i/>
          <w:iCs/>
          <w:lang w:val="pt-PT"/>
        </w:rPr>
        <w:t>”, “</w:t>
      </w:r>
      <w:proofErr w:type="spellStart"/>
      <w:r>
        <w:rPr>
          <w:i/>
          <w:iCs/>
          <w:lang w:val="pt-PT"/>
        </w:rPr>
        <w:t>startD</w:t>
      </w:r>
      <w:proofErr w:type="spellEnd"/>
      <w:r>
        <w:rPr>
          <w:i/>
          <w:iCs/>
          <w:lang w:val="pt-PT"/>
        </w:rPr>
        <w:t>”, “</w:t>
      </w:r>
      <w:proofErr w:type="spellStart"/>
      <w:r>
        <w:rPr>
          <w:i/>
          <w:iCs/>
          <w:lang w:val="pt-PT"/>
        </w:rPr>
        <w:t>endD</w:t>
      </w:r>
      <w:proofErr w:type="spellEnd"/>
      <w:r>
        <w:rPr>
          <w:i/>
          <w:iCs/>
          <w:lang w:val="pt-PT"/>
        </w:rPr>
        <w:t xml:space="preserve">”, </w:t>
      </w:r>
      <w:r>
        <w:rPr>
          <w:lang w:val="pt-PT"/>
        </w:rPr>
        <w:t xml:space="preserve">é possível determinar o tempo que demorou a fazer o processo de serialização (linha 49) e de desserialização (linha 50). Finalmente, após as várias medições, são calculadas a média e o desvio padrão das execuções e escritas para o ficheiro de texto </w:t>
      </w:r>
      <w:r w:rsidR="007B6342">
        <w:rPr>
          <w:lang w:val="pt-PT"/>
        </w:rPr>
        <w:t>(linhas 61-64).</w:t>
      </w:r>
    </w:p>
    <w:p w14:paraId="5976D7F3" w14:textId="7E4F55F1" w:rsidR="00DD4F47" w:rsidRDefault="00DD4F47" w:rsidP="00DD4F47">
      <w:pPr>
        <w:spacing w:line="276" w:lineRule="auto"/>
        <w:ind w:firstLine="0"/>
        <w:jc w:val="both"/>
        <w:rPr>
          <w:lang w:val="pt-PT"/>
        </w:rPr>
      </w:pPr>
    </w:p>
    <w:p w14:paraId="44A0F2C4" w14:textId="62DCA136" w:rsidR="007B6342" w:rsidRDefault="007B6342" w:rsidP="00FC7137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>De igual modo, para o formato MessagePack, são criados dois ficheiros (“</w:t>
      </w:r>
      <w:r w:rsidRPr="007B6342">
        <w:rPr>
          <w:lang w:val="pt-PT"/>
        </w:rPr>
        <w:t>msgpack_time_s.txt</w:t>
      </w:r>
      <w:r>
        <w:rPr>
          <w:lang w:val="pt-PT"/>
        </w:rPr>
        <w:t>” e “</w:t>
      </w:r>
      <w:r w:rsidRPr="007B6342">
        <w:rPr>
          <w:lang w:val="pt-PT"/>
        </w:rPr>
        <w:t>msgpack_time_</w:t>
      </w:r>
      <w:r>
        <w:rPr>
          <w:lang w:val="pt-PT"/>
        </w:rPr>
        <w:t>d</w:t>
      </w:r>
      <w:r w:rsidRPr="007B6342">
        <w:rPr>
          <w:lang w:val="pt-PT"/>
        </w:rPr>
        <w:t>.txt</w:t>
      </w:r>
      <w:r>
        <w:rPr>
          <w:lang w:val="pt-PT"/>
        </w:rPr>
        <w:t xml:space="preserve">”) de forma a guardar os valores de cada execução para posterior </w:t>
      </w:r>
      <w:r>
        <w:rPr>
          <w:lang w:val="pt-PT"/>
        </w:rPr>
        <w:lastRenderedPageBreak/>
        <w:t>análise.</w:t>
      </w:r>
      <w:r w:rsidR="00E250C5">
        <w:rPr>
          <w:lang w:val="pt-PT"/>
        </w:rPr>
        <w:t xml:space="preserve"> É também criado um ficheiro de texto “</w:t>
      </w:r>
      <w:r w:rsidR="00E250C5" w:rsidRPr="00E250C5">
        <w:rPr>
          <w:lang w:val="pt-PT"/>
        </w:rPr>
        <w:t>msgpack_serialized</w:t>
      </w:r>
      <w:r w:rsidR="00E250C5">
        <w:rPr>
          <w:lang w:val="pt-PT"/>
        </w:rPr>
        <w:t>.txt” de forma a guardar a informação serializada do MessagePack. Dado que como o MessagePack se trata de um processo de serialização binária, o seu ficheiro de texto será aberto no modo ‘</w:t>
      </w:r>
      <w:proofErr w:type="spellStart"/>
      <w:r w:rsidR="00E250C5">
        <w:rPr>
          <w:lang w:val="pt-PT"/>
        </w:rPr>
        <w:t>wb</w:t>
      </w:r>
      <w:proofErr w:type="spellEnd"/>
      <w:r w:rsidR="00E250C5">
        <w:rPr>
          <w:lang w:val="pt-PT"/>
        </w:rPr>
        <w:t>’ ao invés de ‘w’ como no formato JSON.</w:t>
      </w:r>
    </w:p>
    <w:p w14:paraId="45218B74" w14:textId="5820B96C" w:rsidR="00E250C5" w:rsidRPr="00FC7137" w:rsidRDefault="00E250C5" w:rsidP="00FC7137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Por recurso à função </w:t>
      </w:r>
      <w:proofErr w:type="spellStart"/>
      <w:proofErr w:type="gramStart"/>
      <w:r w:rsidRPr="00E250C5">
        <w:rPr>
          <w:b/>
          <w:bCs/>
          <w:lang w:val="pt-PT"/>
        </w:rPr>
        <w:t>msgpack.pack</w:t>
      </w:r>
      <w:proofErr w:type="spellEnd"/>
      <w:proofErr w:type="gramEnd"/>
      <w:r w:rsidRPr="00E250C5">
        <w:rPr>
          <w:b/>
          <w:bCs/>
          <w:lang w:val="pt-PT"/>
        </w:rPr>
        <w:t xml:space="preserve">(data, f, </w:t>
      </w:r>
      <w:proofErr w:type="spellStart"/>
      <w:r w:rsidRPr="00E250C5">
        <w:rPr>
          <w:b/>
          <w:bCs/>
          <w:lang w:val="pt-PT"/>
        </w:rPr>
        <w:t>default</w:t>
      </w:r>
      <w:proofErr w:type="spellEnd"/>
      <w:r w:rsidRPr="00E250C5">
        <w:rPr>
          <w:b/>
          <w:bCs/>
          <w:lang w:val="pt-PT"/>
        </w:rPr>
        <w:t>=</w:t>
      </w:r>
      <w:proofErr w:type="spellStart"/>
      <w:r w:rsidRPr="00E250C5">
        <w:rPr>
          <w:b/>
          <w:bCs/>
          <w:lang w:val="pt-PT"/>
        </w:rPr>
        <w:t>encoder_msgpack</w:t>
      </w:r>
      <w:proofErr w:type="spellEnd"/>
      <w:r w:rsidRPr="00E250C5">
        <w:rPr>
          <w:b/>
          <w:bCs/>
          <w:lang w:val="pt-PT"/>
        </w:rPr>
        <w:t>)</w:t>
      </w:r>
      <w:r>
        <w:rPr>
          <w:b/>
          <w:bCs/>
          <w:lang w:val="pt-PT"/>
        </w:rPr>
        <w:t xml:space="preserve"> </w:t>
      </w:r>
      <w:r>
        <w:rPr>
          <w:lang w:val="pt-PT"/>
        </w:rPr>
        <w:t xml:space="preserve">(linha 78), é possível serializar a informação descrita por “data” e escrevê-la no ficheiro dado pelo </w:t>
      </w:r>
      <w:r w:rsidR="00FC7137">
        <w:rPr>
          <w:i/>
          <w:iCs/>
          <w:lang w:val="pt-PT"/>
        </w:rPr>
        <w:t xml:space="preserve">file pointer </w:t>
      </w:r>
      <w:r w:rsidR="00FC7137">
        <w:rPr>
          <w:b/>
          <w:bCs/>
          <w:lang w:val="pt-PT"/>
        </w:rPr>
        <w:t>f</w:t>
      </w:r>
      <w:r w:rsidR="00FC7137">
        <w:rPr>
          <w:lang w:val="pt-PT"/>
        </w:rPr>
        <w:t xml:space="preserve"> e, fazendo uso da função </w:t>
      </w:r>
      <w:proofErr w:type="spellStart"/>
      <w:r w:rsidR="00FC7137" w:rsidRPr="00FC7137">
        <w:rPr>
          <w:b/>
          <w:bCs/>
          <w:lang w:val="pt-PT"/>
        </w:rPr>
        <w:t>msgpack.unpack</w:t>
      </w:r>
      <w:proofErr w:type="spellEnd"/>
      <w:r w:rsidR="00FC7137" w:rsidRPr="00FC7137">
        <w:rPr>
          <w:b/>
          <w:bCs/>
          <w:lang w:val="pt-PT"/>
        </w:rPr>
        <w:t>(f)</w:t>
      </w:r>
      <w:r w:rsidR="00FC7137">
        <w:rPr>
          <w:lang w:val="pt-PT"/>
        </w:rPr>
        <w:t xml:space="preserve"> (linha83) é possível desserializar a informação que está contida no ficheiro dado por </w:t>
      </w:r>
      <w:r w:rsidR="00FC7137">
        <w:rPr>
          <w:b/>
          <w:bCs/>
          <w:lang w:val="pt-PT"/>
        </w:rPr>
        <w:t>f</w:t>
      </w:r>
      <w:r w:rsidR="00FC7137">
        <w:rPr>
          <w:lang w:val="pt-PT"/>
        </w:rPr>
        <w:t xml:space="preserve">. De forma a calcular o tempo, este segue o mesmo princípio que o JSON: fazendo uso das variáveis </w:t>
      </w:r>
      <w:r w:rsidR="00FC7137">
        <w:rPr>
          <w:i/>
          <w:iCs/>
          <w:lang w:val="pt-PT"/>
        </w:rPr>
        <w:t>“</w:t>
      </w:r>
      <w:proofErr w:type="spellStart"/>
      <w:r w:rsidR="00FC7137">
        <w:rPr>
          <w:i/>
          <w:iCs/>
          <w:lang w:val="pt-PT"/>
        </w:rPr>
        <w:t>startS</w:t>
      </w:r>
      <w:proofErr w:type="spellEnd"/>
      <w:r w:rsidR="00FC7137">
        <w:rPr>
          <w:i/>
          <w:iCs/>
          <w:lang w:val="pt-PT"/>
        </w:rPr>
        <w:t>”, “</w:t>
      </w:r>
      <w:proofErr w:type="spellStart"/>
      <w:r w:rsidR="00FC7137">
        <w:rPr>
          <w:i/>
          <w:iCs/>
          <w:lang w:val="pt-PT"/>
        </w:rPr>
        <w:t>endS</w:t>
      </w:r>
      <w:proofErr w:type="spellEnd"/>
      <w:r w:rsidR="00FC7137">
        <w:rPr>
          <w:i/>
          <w:iCs/>
          <w:lang w:val="pt-PT"/>
        </w:rPr>
        <w:t>”, “</w:t>
      </w:r>
      <w:proofErr w:type="spellStart"/>
      <w:r w:rsidR="00FC7137">
        <w:rPr>
          <w:i/>
          <w:iCs/>
          <w:lang w:val="pt-PT"/>
        </w:rPr>
        <w:t>startD</w:t>
      </w:r>
      <w:proofErr w:type="spellEnd"/>
      <w:r w:rsidR="00FC7137">
        <w:rPr>
          <w:i/>
          <w:iCs/>
          <w:lang w:val="pt-PT"/>
        </w:rPr>
        <w:t>”, “</w:t>
      </w:r>
      <w:proofErr w:type="spellStart"/>
      <w:r w:rsidR="00FC7137">
        <w:rPr>
          <w:i/>
          <w:iCs/>
          <w:lang w:val="pt-PT"/>
        </w:rPr>
        <w:t>endD</w:t>
      </w:r>
      <w:proofErr w:type="spellEnd"/>
      <w:r w:rsidR="00FC7137">
        <w:rPr>
          <w:i/>
          <w:iCs/>
          <w:lang w:val="pt-PT"/>
        </w:rPr>
        <w:t xml:space="preserve">” </w:t>
      </w:r>
      <w:r w:rsidR="00FC7137">
        <w:rPr>
          <w:lang w:val="pt-PT"/>
        </w:rPr>
        <w:t>(linhas 86-87) é possível calcular o tempo decorrido em cada operação e proceder ao cálculo da sua média e desvio padrão tendo em conta o número de repetições da experiência</w:t>
      </w:r>
    </w:p>
    <w:p w14:paraId="2ECC79AE" w14:textId="32486926" w:rsidR="00FC7137" w:rsidRDefault="00FC7137" w:rsidP="00FC7137">
      <w:pPr>
        <w:spacing w:line="276" w:lineRule="auto"/>
        <w:ind w:firstLine="720"/>
        <w:jc w:val="both"/>
        <w:rPr>
          <w:lang w:val="pt-PT"/>
        </w:rPr>
      </w:pPr>
    </w:p>
    <w:p w14:paraId="1EF69D17" w14:textId="0FF323AE" w:rsidR="00177CB0" w:rsidRPr="00177CB0" w:rsidRDefault="00177CB0" w:rsidP="00FC7137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>De modo a gerar dados de forma massiva, foram implementadas as funções “</w:t>
      </w:r>
      <w:proofErr w:type="spellStart"/>
      <w:r>
        <w:rPr>
          <w:lang w:val="pt-PT"/>
        </w:rPr>
        <w:t>gen_owners</w:t>
      </w:r>
      <w:proofErr w:type="spellEnd"/>
      <w:r>
        <w:rPr>
          <w:lang w:val="pt-PT"/>
        </w:rPr>
        <w:t>” e “</w:t>
      </w:r>
      <w:proofErr w:type="spellStart"/>
      <w:r>
        <w:rPr>
          <w:lang w:val="pt-PT"/>
        </w:rPr>
        <w:t>gen_pets</w:t>
      </w:r>
      <w:proofErr w:type="spellEnd"/>
      <w:r>
        <w:rPr>
          <w:lang w:val="pt-PT"/>
        </w:rPr>
        <w:t xml:space="preserve">” (linhas 111 e 117) que, tendo em conta o valor de </w:t>
      </w:r>
      <w:r>
        <w:rPr>
          <w:b/>
          <w:bCs/>
          <w:lang w:val="pt-PT"/>
        </w:rPr>
        <w:t xml:space="preserve">n </w:t>
      </w:r>
      <w:r>
        <w:rPr>
          <w:lang w:val="pt-PT"/>
        </w:rPr>
        <w:t xml:space="preserve">(número de gerações), este cria n </w:t>
      </w:r>
      <w:proofErr w:type="spellStart"/>
      <w:r>
        <w:rPr>
          <w:i/>
          <w:iCs/>
          <w:lang w:val="pt-PT"/>
        </w:rPr>
        <w:t>Pets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e n </w:t>
      </w:r>
      <w:proofErr w:type="spellStart"/>
      <w:r>
        <w:rPr>
          <w:i/>
          <w:iCs/>
          <w:lang w:val="pt-PT"/>
        </w:rPr>
        <w:t>Owners</w:t>
      </w:r>
      <w:proofErr w:type="spellEnd"/>
      <w:r>
        <w:rPr>
          <w:lang w:val="pt-PT"/>
        </w:rPr>
        <w:t xml:space="preserve">. Estas duas funções estão englobadas no método </w:t>
      </w:r>
      <w:proofErr w:type="spellStart"/>
      <w:r w:rsidRPr="00177CB0">
        <w:rPr>
          <w:b/>
          <w:bCs/>
          <w:lang w:val="pt-PT"/>
        </w:rPr>
        <w:t>gen_data</w:t>
      </w:r>
      <w:proofErr w:type="spellEnd"/>
      <w:r w:rsidRPr="00177CB0">
        <w:rPr>
          <w:b/>
          <w:bCs/>
          <w:lang w:val="pt-PT"/>
        </w:rPr>
        <w:t>(</w:t>
      </w:r>
      <w:r w:rsidR="00231DC2">
        <w:rPr>
          <w:b/>
          <w:bCs/>
          <w:lang w:val="pt-PT"/>
        </w:rPr>
        <w:t>n</w:t>
      </w:r>
      <w:r w:rsidRPr="00177CB0">
        <w:rPr>
          <w:b/>
          <w:bCs/>
          <w:lang w:val="pt-PT"/>
        </w:rPr>
        <w:t>)</w:t>
      </w:r>
      <w:r>
        <w:rPr>
          <w:b/>
          <w:bCs/>
          <w:lang w:val="pt-PT"/>
        </w:rPr>
        <w:t xml:space="preserve"> </w:t>
      </w:r>
      <w:r>
        <w:rPr>
          <w:lang w:val="pt-PT"/>
        </w:rPr>
        <w:t>que retorna os dados criados nas</w:t>
      </w:r>
      <w:r w:rsidR="00231DC2">
        <w:rPr>
          <w:lang w:val="pt-PT"/>
        </w:rPr>
        <w:t xml:space="preserve"> duas funções acima descritas.</w:t>
      </w:r>
    </w:p>
    <w:p w14:paraId="3B1BCA1C" w14:textId="4E17C0AB" w:rsidR="00177CB0" w:rsidRDefault="00177CB0" w:rsidP="00FC7137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Finalmente, </w:t>
      </w:r>
      <w:r w:rsidR="00231DC2">
        <w:rPr>
          <w:lang w:val="pt-PT"/>
        </w:rPr>
        <w:t>na linha 136 podemos gerar uma grande quantidade de dados especificando um valor para o argumento da função e também denominamos um valor para o número de repetições de forma a reduzir o impacto de componentes aleatórias na performance do programa.</w:t>
      </w:r>
    </w:p>
    <w:p w14:paraId="00473013" w14:textId="4DE31DE1" w:rsidR="00231DC2" w:rsidRDefault="00231DC2" w:rsidP="00FC7137">
      <w:pPr>
        <w:spacing w:line="276" w:lineRule="auto"/>
        <w:ind w:firstLine="720"/>
        <w:jc w:val="both"/>
        <w:rPr>
          <w:lang w:val="pt-PT"/>
        </w:rPr>
      </w:pPr>
    </w:p>
    <w:p w14:paraId="1CFE2897" w14:textId="2C9BA3E3" w:rsidR="00F6150C" w:rsidRPr="00177CB0" w:rsidRDefault="00F6150C" w:rsidP="00F6150C">
      <w:pPr>
        <w:pStyle w:val="Ttulo1"/>
        <w:rPr>
          <w:lang w:val="pt-PT"/>
        </w:rPr>
      </w:pPr>
      <w:bookmarkStart w:id="11" w:name="_Toc84436608"/>
      <w:r>
        <w:rPr>
          <w:lang w:val="pt-PT"/>
        </w:rPr>
        <w:lastRenderedPageBreak/>
        <w:t>Conclusão</w:t>
      </w:r>
      <w:bookmarkEnd w:id="11"/>
    </w:p>
    <w:sectPr w:rsidR="00F6150C" w:rsidRPr="00177CB0" w:rsidSect="00252B9A">
      <w:headerReference w:type="default" r:id="rId26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B8781" w14:textId="77777777" w:rsidR="000C7195" w:rsidRDefault="000C7195" w:rsidP="00E80D03">
      <w:r>
        <w:separator/>
      </w:r>
    </w:p>
  </w:endnote>
  <w:endnote w:type="continuationSeparator" w:id="0">
    <w:p w14:paraId="3CF6B3CB" w14:textId="77777777" w:rsidR="000C7195" w:rsidRDefault="000C7195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﷽﷽﷽﷽﷽﷽﷽﷽ 12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panose1 w:val="02000603060000020004"/>
    <w:charset w:val="00"/>
    <w:family w:val="auto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828D6" w14:textId="77777777" w:rsidR="000C7195" w:rsidRDefault="000C7195" w:rsidP="00E80D03">
      <w:r>
        <w:separator/>
      </w:r>
    </w:p>
  </w:footnote>
  <w:footnote w:type="continuationSeparator" w:id="0">
    <w:p w14:paraId="3A2C7FF1" w14:textId="77777777" w:rsidR="000C7195" w:rsidRDefault="000C7195" w:rsidP="00E80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6879" w14:textId="3A1D3D30" w:rsidR="002C33F5" w:rsidRPr="002C33F5" w:rsidRDefault="002C33F5" w:rsidP="002C33F5">
    <w:pPr>
      <w:pStyle w:val="Cabealho"/>
      <w:ind w:left="-851" w:right="-726" w:firstLine="0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715E0"/>
    <w:multiLevelType w:val="hybridMultilevel"/>
    <w:tmpl w:val="B068F66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417B5F2E"/>
    <w:multiLevelType w:val="multilevel"/>
    <w:tmpl w:val="2D20A73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6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76"/>
    <w:rsid w:val="000125DF"/>
    <w:rsid w:val="00026176"/>
    <w:rsid w:val="00057386"/>
    <w:rsid w:val="00074DE2"/>
    <w:rsid w:val="00087965"/>
    <w:rsid w:val="000C7195"/>
    <w:rsid w:val="000E3B39"/>
    <w:rsid w:val="000E3C49"/>
    <w:rsid w:val="00155BD3"/>
    <w:rsid w:val="00177CB0"/>
    <w:rsid w:val="00184190"/>
    <w:rsid w:val="00187C59"/>
    <w:rsid w:val="0019090E"/>
    <w:rsid w:val="001D43BD"/>
    <w:rsid w:val="001D4ACB"/>
    <w:rsid w:val="001D6A24"/>
    <w:rsid w:val="00231DC2"/>
    <w:rsid w:val="00246ACE"/>
    <w:rsid w:val="00252B9A"/>
    <w:rsid w:val="002653F7"/>
    <w:rsid w:val="002B2144"/>
    <w:rsid w:val="002C33F5"/>
    <w:rsid w:val="002E3404"/>
    <w:rsid w:val="00354007"/>
    <w:rsid w:val="003B499A"/>
    <w:rsid w:val="00431617"/>
    <w:rsid w:val="00481282"/>
    <w:rsid w:val="00503899"/>
    <w:rsid w:val="0051679A"/>
    <w:rsid w:val="005C0279"/>
    <w:rsid w:val="005E6853"/>
    <w:rsid w:val="006450BC"/>
    <w:rsid w:val="006453CD"/>
    <w:rsid w:val="0065589D"/>
    <w:rsid w:val="00681864"/>
    <w:rsid w:val="006E7514"/>
    <w:rsid w:val="006F6DA9"/>
    <w:rsid w:val="00704D0A"/>
    <w:rsid w:val="007055C6"/>
    <w:rsid w:val="00746112"/>
    <w:rsid w:val="007501B5"/>
    <w:rsid w:val="007B6342"/>
    <w:rsid w:val="00817596"/>
    <w:rsid w:val="008833AB"/>
    <w:rsid w:val="00913C5C"/>
    <w:rsid w:val="00984366"/>
    <w:rsid w:val="009F4B6E"/>
    <w:rsid w:val="00A832D2"/>
    <w:rsid w:val="00AB17F1"/>
    <w:rsid w:val="00AC259E"/>
    <w:rsid w:val="00AC5564"/>
    <w:rsid w:val="00AD2896"/>
    <w:rsid w:val="00B062A8"/>
    <w:rsid w:val="00BB0B9B"/>
    <w:rsid w:val="00BD6D51"/>
    <w:rsid w:val="00C108DB"/>
    <w:rsid w:val="00C56C72"/>
    <w:rsid w:val="00C83CBE"/>
    <w:rsid w:val="00CB2997"/>
    <w:rsid w:val="00CC3515"/>
    <w:rsid w:val="00D137C7"/>
    <w:rsid w:val="00D40246"/>
    <w:rsid w:val="00DD49AA"/>
    <w:rsid w:val="00DD4F47"/>
    <w:rsid w:val="00DE3AFB"/>
    <w:rsid w:val="00E24E3F"/>
    <w:rsid w:val="00E250C5"/>
    <w:rsid w:val="00E32E05"/>
    <w:rsid w:val="00E80D03"/>
    <w:rsid w:val="00E84A09"/>
    <w:rsid w:val="00F16A03"/>
    <w:rsid w:val="00F6150C"/>
    <w:rsid w:val="00FC0E7D"/>
    <w:rsid w:val="00FC7137"/>
    <w:rsid w:val="00FE0DA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C9EBB"/>
  <w15:docId w15:val="{382F35D4-0FC4-9347-82F2-1A6B14A3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007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8"/>
      <w:szCs w:val="24"/>
      <w:lang w:val="da-DK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CB2997"/>
    <w:pPr>
      <w:numPr>
        <w:numId w:val="0"/>
      </w:numPr>
      <w:outlineLvl w:val="2"/>
    </w:p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26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2617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26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261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6F6DA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6F6DA9"/>
    <w:rPr>
      <w:rFonts w:ascii="LM Roman 12" w:hAnsi="LM Roman 12"/>
      <w:sz w:val="18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6DA9"/>
    <w:rPr>
      <w:vertAlign w:val="superscript"/>
    </w:rPr>
  </w:style>
  <w:style w:type="table" w:styleId="TabelacomGrelha">
    <w:name w:val="Table Grid"/>
    <w:basedOn w:val="Tabela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tulo">
    <w:name w:val="Title"/>
    <w:basedOn w:val="Normal"/>
    <w:next w:val="Normal"/>
    <w:link w:val="TtuloCarte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2997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B2997"/>
    <w:rPr>
      <w:rFonts w:ascii="LM Roman 12" w:hAnsi="LM Roman 12" w:cs="cmr12"/>
      <w:sz w:val="24"/>
      <w:szCs w:val="24"/>
    </w:rPr>
  </w:style>
  <w:style w:type="character" w:styleId="Forte">
    <w:name w:val="Strong"/>
    <w:uiPriority w:val="22"/>
    <w:qFormat/>
    <w:rsid w:val="00CB2997"/>
    <w:rPr>
      <w:b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TextodoMarcadordePosio">
    <w:name w:val="Placeholder Text"/>
    <w:basedOn w:val="Tipodeletrapredefinidodopargrafo"/>
    <w:uiPriority w:val="99"/>
    <w:semiHidden/>
    <w:rsid w:val="00187C59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ndice1">
    <w:name w:val="toc 1"/>
    <w:basedOn w:val="Normal"/>
    <w:next w:val="Normal"/>
    <w:autoRedefine/>
    <w:uiPriority w:val="39"/>
    <w:unhideWhenUsed/>
    <w:rsid w:val="00C108D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D6A2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1D6A24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46112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746112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da-DK"/>
    </w:rPr>
  </w:style>
  <w:style w:type="paragraph" w:styleId="Cabealho">
    <w:name w:val="header"/>
    <w:basedOn w:val="Normal"/>
    <w:link w:val="Cabealho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paragraph" w:styleId="Rodap">
    <w:name w:val="footer"/>
    <w:basedOn w:val="Normal"/>
    <w:link w:val="Rodap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2617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da-DK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2617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da-DK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261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a-DK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261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da-DK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33F5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108D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108D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108D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108D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108D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108D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108D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E340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emiguel/Library/Group%20Containers/UBF8T346G9.Office/User%20Content.localized/Templates.localized/Latex%20Word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CA45B66C36F647B40673D3C7AD0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64062-3A7D-414A-AA08-5C03634912A6}"/>
      </w:docPartPr>
      <w:docPartBody>
        <w:p w:rsidR="00000000" w:rsidRDefault="00B84E40">
          <w:pPr>
            <w:pStyle w:val="78CA45B66C36F647B40673D3C7AD07C2"/>
          </w:pPr>
          <w:r w:rsidRPr="00912519">
            <w:rPr>
              <w:rStyle w:val="TextodoMarcadordePosi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﷽﷽﷽﷽﷽﷽﷽﷽ 12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panose1 w:val="02000603060000020004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D6"/>
    <w:rsid w:val="00B230D6"/>
    <w:rsid w:val="00B8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230D6"/>
    <w:rPr>
      <w:color w:val="808080"/>
    </w:rPr>
  </w:style>
  <w:style w:type="paragraph" w:customStyle="1" w:styleId="78CA45B66C36F647B40673D3C7AD07C2">
    <w:name w:val="78CA45B66C36F647B40673D3C7AD07C2"/>
  </w:style>
  <w:style w:type="paragraph" w:customStyle="1" w:styleId="A9012DB64B3A5D4FBE9578B95BF3DE0D">
    <w:name w:val="A9012DB64B3A5D4FBE9578B95BF3DE0D"/>
  </w:style>
  <w:style w:type="paragraph" w:customStyle="1" w:styleId="B10242BF813F5D48BCE8D8047E2F3856">
    <w:name w:val="B10242BF813F5D48BCE8D8047E2F3856"/>
  </w:style>
  <w:style w:type="paragraph" w:customStyle="1" w:styleId="8B3EEC53A1C92547850D0A2D25D4B9D9">
    <w:name w:val="8B3EEC53A1C92547850D0A2D25D4B9D9"/>
  </w:style>
  <w:style w:type="paragraph" w:customStyle="1" w:styleId="9FF8FED56696C744897CDE10D5D175E3">
    <w:name w:val="9FF8FED56696C744897CDE10D5D175E3"/>
  </w:style>
  <w:style w:type="paragraph" w:customStyle="1" w:styleId="672A43F7D49FC34DA3B5E13CD81731E9">
    <w:name w:val="672A43F7D49FC34DA3B5E13CD81731E9"/>
    <w:rsid w:val="00B230D6"/>
  </w:style>
  <w:style w:type="paragraph" w:customStyle="1" w:styleId="F4F8DF842CB6F844BE3D23B31EE9268A">
    <w:name w:val="F4F8DF842CB6F844BE3D23B31EE9268A"/>
    <w:rsid w:val="00B230D6"/>
  </w:style>
  <w:style w:type="paragraph" w:customStyle="1" w:styleId="20BC0F3080DD46478BADE71E6CC65C96">
    <w:name w:val="20BC0F3080DD46478BADE71E6CC65C96"/>
    <w:rsid w:val="00B230D6"/>
  </w:style>
  <w:style w:type="paragraph" w:customStyle="1" w:styleId="2FCA1AE9260F464E90FC77A716B559FB">
    <w:name w:val="2FCA1AE9260F464E90FC77A716B559FB"/>
    <w:rsid w:val="00B230D6"/>
  </w:style>
  <w:style w:type="paragraph" w:customStyle="1" w:styleId="679B6E4CDB02FC43ADADBC428CC911C5">
    <w:name w:val="679B6E4CDB02FC43ADADBC428CC911C5"/>
    <w:rsid w:val="00B230D6"/>
  </w:style>
  <w:style w:type="paragraph" w:customStyle="1" w:styleId="C5138EBE80545F4DA8516654485D82C2">
    <w:name w:val="C5138EBE80545F4DA8516654485D82C2"/>
    <w:rsid w:val="00B230D6"/>
  </w:style>
  <w:style w:type="paragraph" w:customStyle="1" w:styleId="9BE22CACB912B444A55B4F5166D93B67">
    <w:name w:val="9BE22CACB912B444A55B4F5166D93B67"/>
    <w:rsid w:val="00B230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658A37-BCAE-48B2-A303-D4645F8F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Word Template.dotx</Template>
  <TotalTime>184</TotalTime>
  <Pages>13</Pages>
  <Words>1158</Words>
  <Characters>6259</Characters>
  <Application>Microsoft Office Word</Application>
  <DocSecurity>0</DocSecurity>
  <Lines>52</Lines>
  <Paragraphs>14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Trabalho prático Nº1</vt:lpstr>
      <vt:lpstr>Latex Word Skabelon</vt:lpstr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Nº1</dc:title>
  <dc:creator>José Miguel Silva Gomes</dc:creator>
  <cp:lastModifiedBy>José Miguel Silva Gomes</cp:lastModifiedBy>
  <cp:revision>3</cp:revision>
  <cp:lastPrinted>2021-10-06T10:13:00Z</cp:lastPrinted>
  <dcterms:created xsi:type="dcterms:W3CDTF">2021-10-06T08:40:00Z</dcterms:created>
  <dcterms:modified xsi:type="dcterms:W3CDTF">2021-10-06T17:16:00Z</dcterms:modified>
</cp:coreProperties>
</file>